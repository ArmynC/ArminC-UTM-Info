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  <w:tblDescription w:val="Layout table for name, contact info, and objective"/>
      </w:tblPr>
      <w:tblGrid>
        <w:gridCol w:w="9360"/>
      </w:tblGrid>
      <w:tr w:rsidR="00692703" w:rsidRPr="00CF1A49" w14:paraId="463CA232" w14:textId="77777777" w:rsidTr="00007728">
        <w:trPr>
          <w:trHeight w:hRule="exact" w:val="1800"/>
        </w:trPr>
        <w:tc>
          <w:tcPr>
            <w:tcW w:w="9360" w:type="dxa"/>
            <w:tcMar>
              <w:top w:w="0" w:type="dxa"/>
              <w:bottom w:w="0" w:type="dxa"/>
            </w:tcMar>
          </w:tcPr>
          <w:p w14:paraId="2F1F0193" w14:textId="14D99D10" w:rsidR="00692703" w:rsidRPr="00C15004" w:rsidRDefault="00D02EC5" w:rsidP="00913946">
            <w:pPr>
              <w:pStyle w:val="Title"/>
              <w:rPr>
                <w:rFonts w:ascii="Calibri" w:hAnsi="Calibri"/>
                <w:bCs/>
                <w:sz w:val="36"/>
                <w:szCs w:val="32"/>
                <w:vertAlign w:val="subscript"/>
              </w:rPr>
            </w:pPr>
            <w:r>
              <w:rPr>
                <w:rFonts w:ascii="Calibri" w:hAnsi="Calibri"/>
              </w:rPr>
              <w:t>PROGRAME</w:t>
            </w:r>
            <w:r w:rsidR="00B94183">
              <w:rPr>
                <w:rFonts w:ascii="Calibri" w:hAnsi="Calibri"/>
              </w:rPr>
              <w:t xml:space="preserve"> </w:t>
            </w:r>
            <w:r>
              <w:rPr>
                <w:rStyle w:val="IntenseEmphasis"/>
              </w:rPr>
              <w:t>EDITARE</w:t>
            </w:r>
          </w:p>
          <w:p w14:paraId="538C3E3E" w14:textId="1FF8FAC9" w:rsidR="00692703" w:rsidRPr="00CF1A49" w:rsidRDefault="00B94183" w:rsidP="00913946">
            <w:pPr>
              <w:pStyle w:val="ContactInfoEmphasis"/>
              <w:contextualSpacing w:val="0"/>
            </w:pPr>
            <w:r>
              <w:t>Chanchian Armin Andrei</w:t>
            </w:r>
          </w:p>
        </w:tc>
      </w:tr>
      <w:bookmarkStart w:id="0" w:name="_Hlk62892358"/>
      <w:tr w:rsidR="009571D8" w:rsidRPr="00D37A94" w14:paraId="400B1C67" w14:textId="77777777" w:rsidTr="00692703">
        <w:tc>
          <w:tcPr>
            <w:tcW w:w="9360" w:type="dxa"/>
            <w:tcMar>
              <w:top w:w="432" w:type="dxa"/>
            </w:tcMar>
          </w:tcPr>
          <w:p w14:paraId="1F27318E" w14:textId="04F2A1B6" w:rsidR="001755A8" w:rsidRPr="003A3AC4" w:rsidRDefault="00000000" w:rsidP="00C56C22">
            <w:pPr>
              <w:pStyle w:val="ContactInfo"/>
              <w:contextualSpacing w:val="0"/>
              <w:rPr>
                <w:rFonts w:ascii="Calibri" w:hAnsi="Calibri" w:cs="Arial"/>
                <w:b/>
                <w:bCs/>
                <w:sz w:val="32"/>
                <w:szCs w:val="32"/>
              </w:rPr>
            </w:pPr>
            <w:sdt>
              <w:sdtPr>
                <w:rPr>
                  <w:rFonts w:ascii="Calibri" w:hAnsi="Calibri" w:cs="Arial"/>
                  <w:b/>
                  <w:bCs/>
                  <w:sz w:val="32"/>
                  <w:szCs w:val="32"/>
                </w:rPr>
                <w:alias w:val="Divider dot:"/>
                <w:tag w:val="Divider dot:"/>
                <w:id w:val="-1960635172"/>
                <w:placeholder>
                  <w:docPart w:val="DC38326A91E040A495C299962354B264"/>
                </w:placeholder>
                <w:temporary/>
                <w:showingPlcHdr/>
                <w15:appearance w15:val="hidden"/>
              </w:sdtPr>
              <w:sdtContent>
                <w:r w:rsidR="00D37A94" w:rsidRPr="003A3AC4">
                  <w:rPr>
                    <w:rFonts w:ascii="Calibri" w:hAnsi="Calibri" w:cs="Arial"/>
                    <w:b/>
                    <w:bCs/>
                    <w:sz w:val="32"/>
                    <w:szCs w:val="32"/>
                  </w:rPr>
                  <w:t>·</w:t>
                </w:r>
              </w:sdtContent>
            </w:sdt>
            <w:r w:rsidR="00D37A94" w:rsidRPr="003A3AC4">
              <w:rPr>
                <w:rFonts w:ascii="Calibri" w:hAnsi="Calibri" w:cs="Arial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B94183">
              <w:rPr>
                <w:rFonts w:ascii="Calibri" w:hAnsi="Calibri" w:cs="Arial"/>
                <w:b/>
                <w:bCs/>
                <w:sz w:val="32"/>
                <w:szCs w:val="32"/>
              </w:rPr>
              <w:t>Grafica</w:t>
            </w:r>
            <w:proofErr w:type="spellEnd"/>
            <w:r w:rsidR="00B94183">
              <w:rPr>
                <w:rFonts w:ascii="Calibri" w:hAnsi="Calibri" w:cs="Arial"/>
                <w:b/>
                <w:bCs/>
                <w:sz w:val="32"/>
                <w:szCs w:val="32"/>
              </w:rPr>
              <w:t xml:space="preserve"> pe calculator</w:t>
            </w:r>
            <w:r w:rsidR="00D37A94" w:rsidRPr="003A3AC4">
              <w:rPr>
                <w:rFonts w:ascii="Calibri" w:hAnsi="Calibri" w:cs="Arial"/>
                <w:b/>
                <w:bCs/>
                <w:sz w:val="32"/>
                <w:szCs w:val="32"/>
              </w:rPr>
              <w:t xml:space="preserve"> </w:t>
            </w:r>
            <w:sdt>
              <w:sdtPr>
                <w:rPr>
                  <w:rFonts w:ascii="Calibri" w:hAnsi="Calibri" w:cs="Arial"/>
                  <w:b/>
                  <w:bCs/>
                  <w:sz w:val="32"/>
                  <w:szCs w:val="32"/>
                </w:rPr>
                <w:alias w:val="Divider dot:"/>
                <w:tag w:val="Divider dot:"/>
                <w:id w:val="1681618543"/>
                <w:placeholder>
                  <w:docPart w:val="4ACFAB4E411248AAB5600A6E36EFAF4D"/>
                </w:placeholder>
                <w:temporary/>
                <w:showingPlcHdr/>
                <w15:appearance w15:val="hidden"/>
              </w:sdtPr>
              <w:sdtContent>
                <w:r w:rsidR="00D37A94" w:rsidRPr="003A3AC4">
                  <w:rPr>
                    <w:rFonts w:ascii="Calibri" w:hAnsi="Calibri" w:cs="Arial"/>
                    <w:b/>
                    <w:bCs/>
                    <w:sz w:val="32"/>
                    <w:szCs w:val="32"/>
                  </w:rPr>
                  <w:t>·</w:t>
                </w:r>
              </w:sdtContent>
            </w:sdt>
          </w:p>
          <w:p w14:paraId="799E1150" w14:textId="56B70E15" w:rsidR="00D37A94" w:rsidRPr="00D37A94" w:rsidRDefault="00B94183" w:rsidP="00D37A94">
            <w:pPr>
              <w:pStyle w:val="ContactInfo"/>
              <w:contextualSpacing w:val="0"/>
              <w:jc w:val="left"/>
              <w:rPr>
                <w:rFonts w:ascii="Calibri" w:hAnsi="Calibri" w:cs="Arial"/>
                <w:b/>
                <w:bCs/>
                <w:sz w:val="36"/>
                <w:szCs w:val="36"/>
              </w:rPr>
            </w:pPr>
            <w:proofErr w:type="spellStart"/>
            <w:r>
              <w:rPr>
                <w:rFonts w:ascii="Calibri" w:hAnsi="Calibri" w:cs="Arial"/>
                <w:b/>
                <w:bCs/>
                <w:sz w:val="36"/>
                <w:szCs w:val="36"/>
              </w:rPr>
              <w:t>Introducere</w:t>
            </w:r>
            <w:proofErr w:type="spellEnd"/>
          </w:p>
        </w:tc>
      </w:tr>
    </w:tbl>
    <w:p w14:paraId="054D7C74" w14:textId="5359F2BC" w:rsidR="00D37A94" w:rsidRPr="00D37A94" w:rsidRDefault="00D37A94" w:rsidP="00D37A94">
      <w:pPr>
        <w:pStyle w:val="Heading1"/>
        <w:rPr>
          <w:rFonts w:ascii="Calibri" w:hAnsi="Calibri" w:cs="Arial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1D0BF1" w:rsidRPr="00D37A94" w14:paraId="588DAC67" w14:textId="77777777" w:rsidTr="00D37A94">
        <w:tc>
          <w:tcPr>
            <w:tcW w:w="9290" w:type="dxa"/>
          </w:tcPr>
          <w:p w14:paraId="5078EF5C" w14:textId="66476BD3" w:rsidR="00B94183" w:rsidRDefault="00B94183" w:rsidP="006B38C4">
            <w:pPr>
              <w:pStyle w:val="Heading3"/>
              <w:contextualSpacing w:val="0"/>
              <w:outlineLvl w:val="2"/>
              <w:rPr>
                <w:rFonts w:ascii="Calibri" w:hAnsi="Calibri" w:cs="Arial"/>
                <w:caps w:val="0"/>
              </w:rPr>
            </w:pPr>
            <w:r>
              <w:rPr>
                <w:rStyle w:val="Heading2Char"/>
                <w:b/>
                <w:bCs/>
              </w:rPr>
              <w:t>A</w:t>
            </w:r>
            <w:r w:rsidR="009560A1">
              <w:rPr>
                <w:rStyle w:val="Heading2Char"/>
                <w:b/>
                <w:bCs/>
              </w:rPr>
              <w:t xml:space="preserve">dobe Photoshop </w:t>
            </w:r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un software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folosit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digitale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pe calculator, program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produs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distribuit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compania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americana Adobe Systems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care se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adreseaza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in special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profesionistilor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domeniului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.</w:t>
            </w:r>
            <w:r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br/>
            </w:r>
          </w:p>
          <w:p w14:paraId="68F34AE9" w14:textId="2D812077" w:rsidR="00B94183" w:rsidRPr="00994277" w:rsidRDefault="00B94183" w:rsidP="006B38C4">
            <w:pPr>
              <w:pStyle w:val="Heading3"/>
              <w:contextualSpacing w:val="0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Prima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versiune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programului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fost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distribuita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in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februarie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1990 de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catre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fratii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Thomas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John Knoll.</w:t>
            </w:r>
          </w:p>
        </w:tc>
      </w:tr>
    </w:tbl>
    <w:p w14:paraId="23179416" w14:textId="43A47826" w:rsidR="006B38C4" w:rsidRDefault="006B38C4" w:rsidP="006B38C4">
      <w:pPr>
        <w:pStyle w:val="Heading1"/>
        <w:rPr>
          <w:rFonts w:ascii="Calibri" w:hAnsi="Calibri" w:cs="Arial"/>
        </w:rPr>
      </w:pPr>
    </w:p>
    <w:p w14:paraId="1DB56C26" w14:textId="17A226B8" w:rsidR="00CC5D64" w:rsidRDefault="00D02EC5" w:rsidP="006B38C4">
      <w:pPr>
        <w:pStyle w:val="Heading1"/>
        <w:rPr>
          <w:rFonts w:ascii="Calibri" w:hAnsi="Calibri" w:cs="Arial"/>
        </w:rPr>
      </w:pPr>
      <w:r w:rsidRPr="00D02EC5">
        <w:rPr>
          <w:rFonts w:ascii="Calibri" w:hAnsi="Calibri" w:cs="Arial"/>
        </w:rPr>
        <w:drawing>
          <wp:anchor distT="0" distB="0" distL="114300" distR="114300" simplePos="0" relativeHeight="251658240" behindDoc="0" locked="0" layoutInCell="1" allowOverlap="1" wp14:anchorId="0B53403F" wp14:editId="42B41D5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90322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402" y="21162"/>
                <wp:lineTo x="214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7" t="18375" r="3846" b="18377"/>
                    <a:stretch/>
                  </pic:blipFill>
                  <pic:spPr bwMode="auto">
                    <a:xfrm>
                      <a:off x="0" y="0"/>
                      <a:ext cx="290322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B5CB1" w14:textId="0386621D" w:rsidR="00D02EC5" w:rsidRDefault="00D02EC5" w:rsidP="006B38C4">
      <w:pPr>
        <w:pStyle w:val="Heading1"/>
        <w:rPr>
          <w:rFonts w:ascii="Calibri" w:hAnsi="Calibri" w:cs="Arial"/>
        </w:rPr>
      </w:pPr>
    </w:p>
    <w:p w14:paraId="556EAE67" w14:textId="12258448" w:rsidR="00D02EC5" w:rsidRDefault="00D02EC5" w:rsidP="006B38C4">
      <w:pPr>
        <w:pStyle w:val="Heading1"/>
        <w:rPr>
          <w:rFonts w:ascii="Calibri" w:hAnsi="Calibri" w:cs="Arial"/>
        </w:rPr>
      </w:pPr>
    </w:p>
    <w:p w14:paraId="41661D8A" w14:textId="05880B48" w:rsidR="00D02EC5" w:rsidRDefault="00D02EC5" w:rsidP="006B38C4">
      <w:pPr>
        <w:pStyle w:val="Heading1"/>
        <w:rPr>
          <w:rFonts w:ascii="Calibri" w:hAnsi="Calibri" w:cs="Arial"/>
        </w:rPr>
      </w:pPr>
    </w:p>
    <w:p w14:paraId="4F257BF5" w14:textId="1E19A3C4" w:rsidR="00D02EC5" w:rsidRDefault="00D02EC5" w:rsidP="006B38C4">
      <w:pPr>
        <w:pStyle w:val="Heading1"/>
        <w:rPr>
          <w:rFonts w:ascii="Calibri" w:hAnsi="Calibri" w:cs="Arial"/>
        </w:rPr>
      </w:pPr>
    </w:p>
    <w:p w14:paraId="58AC53A5" w14:textId="6611B8AE" w:rsidR="00D02EC5" w:rsidRDefault="00D02EC5" w:rsidP="006B38C4">
      <w:pPr>
        <w:pStyle w:val="Heading1"/>
        <w:rPr>
          <w:rFonts w:ascii="Calibri" w:hAnsi="Calibri" w:cs="Arial"/>
        </w:rPr>
      </w:pPr>
    </w:p>
    <w:p w14:paraId="24F15BD5" w14:textId="77777777" w:rsidR="00D02EC5" w:rsidRPr="00D37A94" w:rsidRDefault="00D02EC5" w:rsidP="006B38C4">
      <w:pPr>
        <w:pStyle w:val="Heading1"/>
        <w:rPr>
          <w:rFonts w:ascii="Calibri" w:hAnsi="Calibri" w:cs="Arial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6B38C4" w:rsidRPr="00D37A94" w14:paraId="374A58C8" w14:textId="77777777" w:rsidTr="00A13156">
        <w:tc>
          <w:tcPr>
            <w:tcW w:w="9290" w:type="dxa"/>
          </w:tcPr>
          <w:p w14:paraId="3393DE27" w14:textId="1A09B029" w:rsidR="00B94183" w:rsidRDefault="00024F9D" w:rsidP="00B94183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>
              <w:rPr>
                <w:rStyle w:val="Heading2Char"/>
                <w:b/>
                <w:bCs/>
              </w:rPr>
              <w:t xml:space="preserve">    </w:t>
            </w:r>
            <w:r w:rsidR="00B94183">
              <w:rPr>
                <w:rStyle w:val="Heading2Char"/>
                <w:b/>
                <w:bCs/>
              </w:rPr>
              <w:t>P</w:t>
            </w:r>
            <w:r w:rsid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hotoshop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atat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profesionistii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din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industria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fotografica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publicitate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productie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video cat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utilizatorii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amatori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manipula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digitale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sau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crea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diverse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proiecte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Programul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include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instrumente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baza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cum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ar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fi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selectarea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tonuri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culoare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instrumente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desen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filtre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straturi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alte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caracteristici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avansate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manipula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</w:t>
            </w:r>
            <w:proofErr w:type="spellEnd"/>
            <w:r w:rsidR="00B94183"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.</w:t>
            </w:r>
          </w:p>
          <w:p w14:paraId="579EBB6A" w14:textId="77777777" w:rsidR="00B94183" w:rsidRPr="00B94183" w:rsidRDefault="00B94183" w:rsidP="00B94183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</w:p>
          <w:p w14:paraId="0D600271" w14:textId="22EFC5F6" w:rsidR="001E4F4F" w:rsidRPr="008543DA" w:rsidRDefault="00B94183" w:rsidP="00B94183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8"/>
                <w:szCs w:val="28"/>
              </w:rPr>
            </w:pPr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Este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comercializat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 un software independent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sau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parte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 Creative Cloud, o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serviciu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abonament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care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ofera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acces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la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toate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aplicatiile</w:t>
            </w:r>
            <w:proofErr w:type="spellEnd"/>
            <w:r w:rsidRPr="00B94183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Adobe.</w:t>
            </w:r>
            <w:r w:rsidR="001E4F4F" w:rsidRPr="003A3AC4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</w:p>
        </w:tc>
      </w:tr>
    </w:tbl>
    <w:p w14:paraId="3A3CBF2F" w14:textId="77777777" w:rsidR="00415C8B" w:rsidRDefault="00415C8B" w:rsidP="006E1507"/>
    <w:bookmarkEnd w:id="0"/>
    <w:p w14:paraId="3088F9F0" w14:textId="1751FB92" w:rsidR="00415C8B" w:rsidRDefault="00415C8B" w:rsidP="00B94183"/>
    <w:p w14:paraId="36B6A276" w14:textId="7A1042B8" w:rsidR="00971561" w:rsidRDefault="00971561" w:rsidP="006E1507"/>
    <w:p w14:paraId="177A62F5" w14:textId="4DC74EFE" w:rsidR="00D02EC5" w:rsidRDefault="00D02EC5" w:rsidP="00D02EC5"/>
    <w:p w14:paraId="722E5756" w14:textId="77777777" w:rsidR="00994277" w:rsidRDefault="00994277" w:rsidP="00D02EC5"/>
    <w:p w14:paraId="1553E5E8" w14:textId="750828CC" w:rsidR="00D02EC5" w:rsidRDefault="00D02EC5" w:rsidP="00D02EC5">
      <w:pPr>
        <w:rPr>
          <w:rFonts w:ascii="Calibri" w:hAnsi="Calibri" w:cs="Arial"/>
          <w:b/>
          <w:bCs/>
          <w:sz w:val="36"/>
          <w:szCs w:val="36"/>
        </w:rPr>
      </w:pPr>
      <w:proofErr w:type="spellStart"/>
      <w:r>
        <w:rPr>
          <w:rFonts w:ascii="Calibri" w:hAnsi="Calibri" w:cs="Arial"/>
          <w:b/>
          <w:bCs/>
          <w:sz w:val="36"/>
          <w:szCs w:val="36"/>
        </w:rPr>
        <w:lastRenderedPageBreak/>
        <w:t>Informatii</w:t>
      </w:r>
      <w:proofErr w:type="spellEnd"/>
      <w:r>
        <w:rPr>
          <w:rFonts w:ascii="Calibri" w:hAnsi="Calibri" w:cs="Arial"/>
          <w:b/>
          <w:bCs/>
          <w:sz w:val="36"/>
          <w:szCs w:val="36"/>
        </w:rPr>
        <w:t xml:space="preserve"> </w:t>
      </w:r>
      <w:proofErr w:type="spellStart"/>
      <w:r>
        <w:rPr>
          <w:rFonts w:ascii="Calibri" w:hAnsi="Calibri" w:cs="Arial"/>
          <w:b/>
          <w:bCs/>
          <w:sz w:val="36"/>
          <w:szCs w:val="36"/>
        </w:rPr>
        <w:t>specifice</w:t>
      </w:r>
      <w:proofErr w:type="spellEnd"/>
    </w:p>
    <w:p w14:paraId="239898F6" w14:textId="77777777" w:rsidR="00D02EC5" w:rsidRPr="00D37A94" w:rsidRDefault="00D02EC5" w:rsidP="00D02EC5">
      <w:pPr>
        <w:pStyle w:val="Heading1"/>
        <w:rPr>
          <w:rFonts w:ascii="Calibri" w:hAnsi="Calibri" w:cs="Arial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D02EC5" w:rsidRPr="00D37A94" w14:paraId="04062EAE" w14:textId="77777777" w:rsidTr="006A57CF">
        <w:tc>
          <w:tcPr>
            <w:tcW w:w="9290" w:type="dxa"/>
          </w:tcPr>
          <w:p w14:paraId="01AF1302" w14:textId="398749E5" w:rsidR="00D02EC5" w:rsidRPr="00D02EC5" w:rsidRDefault="00D02EC5" w:rsidP="00D02EC5">
            <w:pPr>
              <w:pStyle w:val="Heading3"/>
              <w:contextualSpacing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>
              <w:rPr>
                <w:rStyle w:val="Heading2Char"/>
                <w:b/>
                <w:bCs/>
              </w:rPr>
              <w:t xml:space="preserve">    </w:t>
            </w:r>
            <w:proofErr w:type="spellStart"/>
            <w:r>
              <w:rPr>
                <w:rStyle w:val="Heading2Char"/>
                <w:b/>
                <w:bCs/>
              </w:rPr>
              <w:t>E</w:t>
            </w: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xista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doua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tipuri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software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– Vector Graphic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 Graphic.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Acest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software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ofera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multe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caracteristici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gram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</w:t>
            </w:r>
            <w:proofErr w:type="gram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 (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bazate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pixeli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), precum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vectoriala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In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limbaj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tehnic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Photoshop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software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RASTER,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ceea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inseamna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gram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</w:t>
            </w:r>
            <w:proofErr w:type="gram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raster.</w:t>
            </w:r>
          </w:p>
          <w:p w14:paraId="3478DFEF" w14:textId="77777777" w:rsidR="00D02EC5" w:rsidRPr="00D02EC5" w:rsidRDefault="00D02EC5" w:rsidP="00D02EC5">
            <w:pPr>
              <w:pStyle w:val="Heading3"/>
              <w:contextualSpacing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</w:p>
          <w:p w14:paraId="03C73AF7" w14:textId="77777777" w:rsidR="00925081" w:rsidRDefault="00D02EC5" w:rsidP="00D02EC5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RASTER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o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combinatie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pixeli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Un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grup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pixeli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formeaza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numit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 Graphics. </w:t>
            </w:r>
          </w:p>
          <w:p w14:paraId="323ED466" w14:textId="77777777" w:rsidR="00925081" w:rsidRDefault="00925081" w:rsidP="00D02EC5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</w:p>
          <w:p w14:paraId="06917050" w14:textId="1EE21BD9" w:rsidR="00D02EC5" w:rsidRPr="00D02EC5" w:rsidRDefault="00D02EC5" w:rsidP="00D02EC5">
            <w:pPr>
              <w:pStyle w:val="Heading3"/>
              <w:contextualSpacing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Exista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diferite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forme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formate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raster</w:t>
            </w:r>
            <w:r w:rsidR="0092508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:</w:t>
            </w:r>
          </w:p>
          <w:p w14:paraId="148E743F" w14:textId="77777777" w:rsidR="00D02EC5" w:rsidRPr="00D02EC5" w:rsidRDefault="00D02EC5" w:rsidP="00925081">
            <w:pPr>
              <w:pStyle w:val="Heading3"/>
              <w:numPr>
                <w:ilvl w:val="0"/>
                <w:numId w:val="14"/>
              </w:numPr>
              <w:contextualSpacing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JPEG –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Grupul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comun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experti</w:t>
            </w:r>
            <w:proofErr w:type="spellEnd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fotografici</w:t>
            </w:r>
            <w:proofErr w:type="spellEnd"/>
          </w:p>
          <w:p w14:paraId="5633991B" w14:textId="77777777" w:rsidR="00925081" w:rsidRDefault="00D02EC5" w:rsidP="00925081">
            <w:pPr>
              <w:pStyle w:val="Heading3"/>
              <w:numPr>
                <w:ilvl w:val="0"/>
                <w:numId w:val="14"/>
              </w:numPr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PNG - Portable Network Graphics</w:t>
            </w:r>
          </w:p>
          <w:p w14:paraId="486273ED" w14:textId="33120AC3" w:rsidR="00D02EC5" w:rsidRPr="00925081" w:rsidRDefault="00D02EC5" w:rsidP="00925081">
            <w:pPr>
              <w:pStyle w:val="Heading3"/>
              <w:numPr>
                <w:ilvl w:val="0"/>
                <w:numId w:val="14"/>
              </w:numPr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D02EC5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GIF - Graphics Interchange Format</w:t>
            </w:r>
          </w:p>
        </w:tc>
      </w:tr>
    </w:tbl>
    <w:p w14:paraId="2B2781D1" w14:textId="6A7FC111" w:rsidR="00B94183" w:rsidRDefault="00B94183" w:rsidP="006E1507"/>
    <w:p w14:paraId="421E9E10" w14:textId="2BA2B371" w:rsidR="00B94183" w:rsidRDefault="00B94183" w:rsidP="006E1507"/>
    <w:p w14:paraId="1BCAB18C" w14:textId="06E8CAB3" w:rsidR="00B94183" w:rsidRDefault="00B94183" w:rsidP="006E1507"/>
    <w:p w14:paraId="2BB4F325" w14:textId="6565EDAF" w:rsidR="00A71D59" w:rsidRPr="00A71D59" w:rsidRDefault="00A71D59" w:rsidP="006E1507">
      <w:pPr>
        <w:rPr>
          <w:rFonts w:ascii="Calibri" w:hAnsi="Calibri" w:cs="Arial"/>
          <w:b/>
          <w:bCs/>
          <w:sz w:val="36"/>
          <w:szCs w:val="36"/>
        </w:rPr>
      </w:pPr>
      <w:proofErr w:type="spellStart"/>
      <w:r>
        <w:rPr>
          <w:rFonts w:ascii="Calibri" w:hAnsi="Calibri" w:cs="Arial"/>
          <w:b/>
          <w:bCs/>
          <w:sz w:val="36"/>
          <w:szCs w:val="36"/>
        </w:rPr>
        <w:t>Prezentare</w:t>
      </w:r>
      <w:proofErr w:type="spellEnd"/>
      <w:r>
        <w:rPr>
          <w:rFonts w:ascii="Calibri" w:hAnsi="Calibri" w:cs="Arial"/>
          <w:b/>
          <w:bCs/>
          <w:sz w:val="36"/>
          <w:szCs w:val="36"/>
        </w:rPr>
        <w:t xml:space="preserve"> pe </w:t>
      </w:r>
      <w:proofErr w:type="spellStart"/>
      <w:r>
        <w:rPr>
          <w:rFonts w:ascii="Calibri" w:hAnsi="Calibri" w:cs="Arial"/>
          <w:b/>
          <w:bCs/>
          <w:sz w:val="36"/>
          <w:szCs w:val="36"/>
        </w:rPr>
        <w:t>scurt</w:t>
      </w:r>
      <w:proofErr w:type="spellEnd"/>
    </w:p>
    <w:p w14:paraId="114ADCE8" w14:textId="43B6CE9B" w:rsidR="00D02EC5" w:rsidRDefault="00D02EC5" w:rsidP="006E1507">
      <w:pPr>
        <w:rPr>
          <w:rFonts w:ascii="Calibri" w:hAnsi="Calibri" w:cs="Arial"/>
          <w:b/>
          <w:bCs/>
          <w:sz w:val="36"/>
          <w:szCs w:val="36"/>
        </w:rPr>
      </w:pPr>
    </w:p>
    <w:p w14:paraId="365FF3F3" w14:textId="32EE1935" w:rsidR="00925081" w:rsidRPr="00925081" w:rsidRDefault="00925081" w:rsidP="00925081">
      <w:pPr>
        <w:pStyle w:val="Heading3"/>
        <w:rPr>
          <w:sz w:val="28"/>
          <w:szCs w:val="28"/>
        </w:rPr>
      </w:pPr>
      <w:r w:rsidRPr="00925081">
        <w:rPr>
          <w:sz w:val="28"/>
          <w:szCs w:val="28"/>
        </w:rPr>
        <w:t xml:space="preserve">1. </w:t>
      </w:r>
      <w:r w:rsidR="00A01539">
        <w:rPr>
          <w:sz w:val="28"/>
          <w:szCs w:val="28"/>
        </w:rPr>
        <w:t>Layer tool</w:t>
      </w:r>
    </w:p>
    <w:p w14:paraId="6FD51D33" w14:textId="77777777" w:rsidR="00925081" w:rsidRDefault="00925081" w:rsidP="00925081">
      <w:pPr>
        <w:pStyle w:val="Heading3"/>
      </w:pPr>
    </w:p>
    <w:p w14:paraId="315FA95B" w14:textId="61997D31" w:rsidR="00A01539" w:rsidRDefault="008029AB" w:rsidP="006E1507">
      <w:proofErr w:type="spellStart"/>
      <w:r w:rsidRPr="008029AB">
        <w:rPr>
          <w:sz w:val="24"/>
          <w:szCs w:val="24"/>
        </w:rPr>
        <w:t>Unealta</w:t>
      </w:r>
      <w:proofErr w:type="spellEnd"/>
      <w:r w:rsidRPr="008029AB">
        <w:rPr>
          <w:sz w:val="24"/>
          <w:szCs w:val="24"/>
        </w:rPr>
        <w:t xml:space="preserve"> Strat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Pr="008029AB">
        <w:rPr>
          <w:sz w:val="24"/>
          <w:szCs w:val="24"/>
        </w:rPr>
        <w:t>ermite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utilizatorului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sa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organizeze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si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sa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gestioneze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elementele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grafice</w:t>
      </w:r>
      <w:proofErr w:type="spellEnd"/>
      <w:r w:rsidRPr="008029AB">
        <w:rPr>
          <w:sz w:val="24"/>
          <w:szCs w:val="24"/>
        </w:rPr>
        <w:t xml:space="preserve"> din imagine </w:t>
      </w:r>
      <w:proofErr w:type="spellStart"/>
      <w:r w:rsidRPr="008029AB">
        <w:rPr>
          <w:sz w:val="24"/>
          <w:szCs w:val="24"/>
        </w:rPr>
        <w:t>prin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intermediul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stratilor</w:t>
      </w:r>
      <w:proofErr w:type="spellEnd"/>
      <w:r w:rsidRPr="008029AB">
        <w:rPr>
          <w:sz w:val="24"/>
          <w:szCs w:val="24"/>
        </w:rPr>
        <w:t xml:space="preserve">, </w:t>
      </w:r>
      <w:proofErr w:type="spellStart"/>
      <w:r w:rsidRPr="008029AB">
        <w:rPr>
          <w:sz w:val="24"/>
          <w:szCs w:val="24"/>
        </w:rPr>
        <w:t>oferind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posibilitatea</w:t>
      </w:r>
      <w:proofErr w:type="spellEnd"/>
      <w:r w:rsidRPr="008029AB">
        <w:rPr>
          <w:sz w:val="24"/>
          <w:szCs w:val="24"/>
        </w:rPr>
        <w:t xml:space="preserve"> de a </w:t>
      </w:r>
      <w:proofErr w:type="spellStart"/>
      <w:r w:rsidRPr="008029AB">
        <w:rPr>
          <w:sz w:val="24"/>
          <w:szCs w:val="24"/>
        </w:rPr>
        <w:t>modifica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si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combina</w:t>
      </w:r>
      <w:proofErr w:type="spellEnd"/>
      <w:r w:rsidRPr="008029AB">
        <w:rPr>
          <w:sz w:val="24"/>
          <w:szCs w:val="24"/>
        </w:rPr>
        <w:t xml:space="preserve"> </w:t>
      </w:r>
      <w:proofErr w:type="spellStart"/>
      <w:r w:rsidRPr="008029AB">
        <w:rPr>
          <w:sz w:val="24"/>
          <w:szCs w:val="24"/>
        </w:rPr>
        <w:t>acestea</w:t>
      </w:r>
      <w:proofErr w:type="spellEnd"/>
      <w:r w:rsidRPr="008029AB">
        <w:rPr>
          <w:sz w:val="24"/>
          <w:szCs w:val="24"/>
        </w:rPr>
        <w:t>.</w:t>
      </w:r>
    </w:p>
    <w:p w14:paraId="5CC3A9FA" w14:textId="3A20A67D" w:rsidR="00A01539" w:rsidRDefault="00A01539" w:rsidP="006E1507"/>
    <w:p w14:paraId="554A3F36" w14:textId="40888A36" w:rsidR="00A01539" w:rsidRDefault="00A01539" w:rsidP="006E1507"/>
    <w:p w14:paraId="58006AA5" w14:textId="119FD936" w:rsidR="00A01539" w:rsidRDefault="008029AB" w:rsidP="006E1507"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5B3C6D" wp14:editId="3C5CB141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3420110" cy="2141220"/>
            <wp:effectExtent l="190500" t="190500" r="199390" b="182880"/>
            <wp:wrapThrough wrapText="bothSides">
              <wp:wrapPolygon edited="0">
                <wp:start x="241" y="-1922"/>
                <wp:lineTo x="-1203" y="-1537"/>
                <wp:lineTo x="-1203" y="20947"/>
                <wp:lineTo x="241" y="23253"/>
                <wp:lineTo x="21295" y="23253"/>
                <wp:lineTo x="21416" y="22868"/>
                <wp:lineTo x="22739" y="20178"/>
                <wp:lineTo x="22739" y="1537"/>
                <wp:lineTo x="21416" y="-1345"/>
                <wp:lineTo x="21295" y="-1922"/>
                <wp:lineTo x="241" y="-1922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21882" w14:textId="42BB0062" w:rsidR="00A01539" w:rsidRDefault="00A01539" w:rsidP="006E1507"/>
    <w:p w14:paraId="3A590832" w14:textId="20F52CFC" w:rsidR="00A01539" w:rsidRDefault="00A01539" w:rsidP="006E1507"/>
    <w:p w14:paraId="76C3B564" w14:textId="5AF1BC6E" w:rsidR="00A01539" w:rsidRDefault="00A01539" w:rsidP="006E1507"/>
    <w:p w14:paraId="5F6325BD" w14:textId="77777777" w:rsidR="00A01539" w:rsidRDefault="00A01539" w:rsidP="006E1507"/>
    <w:p w14:paraId="4C9171F3" w14:textId="334A248A" w:rsidR="00A01539" w:rsidRDefault="00A01539" w:rsidP="006E1507"/>
    <w:p w14:paraId="1A5FF58E" w14:textId="40BE635A" w:rsidR="00A01539" w:rsidRDefault="00A01539" w:rsidP="006E1507"/>
    <w:p w14:paraId="5BC4C4C2" w14:textId="0942D5E5" w:rsidR="00A01539" w:rsidRDefault="00A01539" w:rsidP="006E1507"/>
    <w:p w14:paraId="449E2648" w14:textId="1CBD0E2B" w:rsidR="00A01539" w:rsidRDefault="00A01539" w:rsidP="006E1507"/>
    <w:p w14:paraId="0F1068AF" w14:textId="748A61BE" w:rsidR="00A01539" w:rsidRDefault="00A01539" w:rsidP="006E1507"/>
    <w:p w14:paraId="75EAAAB8" w14:textId="70825B4D" w:rsidR="00A01539" w:rsidRDefault="00A01539" w:rsidP="006E1507"/>
    <w:p w14:paraId="29CF9A24" w14:textId="48A3F9D0" w:rsidR="00A01539" w:rsidRDefault="00A01539" w:rsidP="006E1507"/>
    <w:p w14:paraId="1FE55087" w14:textId="3B4F014B" w:rsidR="00A01539" w:rsidRDefault="00A01539" w:rsidP="006E1507"/>
    <w:p w14:paraId="60F16134" w14:textId="0C65D47F" w:rsidR="00A01539" w:rsidRDefault="00A01539" w:rsidP="006E1507"/>
    <w:p w14:paraId="3336B3B4" w14:textId="5498BCEF" w:rsidR="00A01539" w:rsidRDefault="00A01539" w:rsidP="006E1507"/>
    <w:p w14:paraId="0294EDAD" w14:textId="768F2E7F" w:rsidR="00A01539" w:rsidRDefault="00A01539" w:rsidP="006E1507"/>
    <w:p w14:paraId="00BA177A" w14:textId="6500645A" w:rsidR="00A01539" w:rsidRDefault="00A01539" w:rsidP="006E1507"/>
    <w:p w14:paraId="6D470D01" w14:textId="77777777" w:rsidR="00726D9A" w:rsidRDefault="00726D9A" w:rsidP="00726D9A">
      <w:pPr>
        <w:pStyle w:val="Heading3"/>
        <w:rPr>
          <w:sz w:val="28"/>
          <w:szCs w:val="28"/>
        </w:rPr>
      </w:pPr>
    </w:p>
    <w:p w14:paraId="55D01C5B" w14:textId="77777777" w:rsidR="00726D9A" w:rsidRDefault="00726D9A" w:rsidP="00726D9A">
      <w:pPr>
        <w:pStyle w:val="Heading3"/>
        <w:rPr>
          <w:sz w:val="28"/>
          <w:szCs w:val="28"/>
        </w:rPr>
      </w:pPr>
    </w:p>
    <w:p w14:paraId="05B9518E" w14:textId="59CAD812" w:rsidR="00925081" w:rsidRDefault="00726D9A" w:rsidP="00726D9A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2</w:t>
      </w:r>
      <w:r w:rsidR="00A01539" w:rsidRPr="00925081">
        <w:rPr>
          <w:sz w:val="28"/>
          <w:szCs w:val="28"/>
        </w:rPr>
        <w:t xml:space="preserve">. </w:t>
      </w:r>
      <w:r w:rsidRPr="00726D9A">
        <w:rPr>
          <w:sz w:val="28"/>
          <w:szCs w:val="28"/>
        </w:rPr>
        <w:t>Color &amp; Swatches Tool</w:t>
      </w:r>
    </w:p>
    <w:p w14:paraId="5F37BF20" w14:textId="3F314847" w:rsidR="00726D9A" w:rsidRDefault="00726D9A" w:rsidP="00726D9A">
      <w:pPr>
        <w:pStyle w:val="Heading3"/>
        <w:rPr>
          <w:sz w:val="28"/>
          <w:szCs w:val="28"/>
        </w:rPr>
      </w:pPr>
    </w:p>
    <w:p w14:paraId="13110F0B" w14:textId="67F03FED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0288" behindDoc="0" locked="0" layoutInCell="1" allowOverlap="1" wp14:anchorId="13315AB3" wp14:editId="21CE736C">
            <wp:simplePos x="0" y="0"/>
            <wp:positionH relativeFrom="margin">
              <wp:align>center</wp:align>
            </wp:positionH>
            <wp:positionV relativeFrom="paragraph">
              <wp:posOffset>1062355</wp:posOffset>
            </wp:positionV>
            <wp:extent cx="5067300" cy="3032760"/>
            <wp:effectExtent l="190500" t="190500" r="190500" b="186690"/>
            <wp:wrapThrough wrapText="bothSides">
              <wp:wrapPolygon edited="0">
                <wp:start x="162" y="-1357"/>
                <wp:lineTo x="-812" y="-1085"/>
                <wp:lineTo x="-812" y="21166"/>
                <wp:lineTo x="162" y="22794"/>
                <wp:lineTo x="21356" y="22794"/>
                <wp:lineTo x="21438" y="22523"/>
                <wp:lineTo x="22331" y="20759"/>
                <wp:lineTo x="22331" y="1085"/>
                <wp:lineTo x="21438" y="-950"/>
                <wp:lineTo x="21356" y="-1357"/>
                <wp:lineTo x="162" y="-1357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2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6D9A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Culoare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Mostre</w:t>
      </w:r>
      <w:r w:rsid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>
        <w:rPr>
          <w:rFonts w:eastAsiaTheme="minorHAnsi" w:cstheme="minorBidi"/>
          <w:b w:val="0"/>
          <w:caps w:val="0"/>
          <w:sz w:val="24"/>
        </w:rPr>
        <w:t>p</w:t>
      </w:r>
      <w:r w:rsidR="008029AB" w:rsidRPr="008029AB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selecteze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aplice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culori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in imagine, precum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salveze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acceseze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mostre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de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culori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>.</w:t>
      </w:r>
    </w:p>
    <w:p w14:paraId="646564AE" w14:textId="58C5529F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4FF79ED" w14:textId="77F53C9B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622F967" w14:textId="56C697E5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BBDFDDE" w14:textId="62C0E0AC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C781B13" w14:textId="46B373A8" w:rsidR="00726D9A" w:rsidRDefault="00726D9A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AB96351" w14:textId="6A9583A3" w:rsidR="00726D9A" w:rsidRDefault="00726D9A" w:rsidP="00726D9A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3</w:t>
      </w:r>
      <w:r w:rsidRPr="00925081">
        <w:rPr>
          <w:sz w:val="28"/>
          <w:szCs w:val="28"/>
        </w:rPr>
        <w:t xml:space="preserve">. </w:t>
      </w:r>
      <w:r w:rsidRPr="00726D9A">
        <w:rPr>
          <w:sz w:val="28"/>
          <w:szCs w:val="28"/>
        </w:rPr>
        <w:t>Custom Fonts &amp; The Text Tool</w:t>
      </w:r>
    </w:p>
    <w:p w14:paraId="04E8016D" w14:textId="538B53B7" w:rsidR="00726D9A" w:rsidRDefault="00726D9A" w:rsidP="00726D9A">
      <w:pPr>
        <w:pStyle w:val="Heading3"/>
        <w:rPr>
          <w:sz w:val="28"/>
          <w:szCs w:val="28"/>
        </w:rPr>
      </w:pPr>
    </w:p>
    <w:p w14:paraId="3B6FDF5F" w14:textId="77777777" w:rsidR="008029AB" w:rsidRDefault="008029AB" w:rsidP="00747B5B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Fonturi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Text</w:t>
      </w:r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8029AB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adauge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editeze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text in imagine,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folosind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diferite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fonturi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cele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instalate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in computer.</w:t>
      </w:r>
    </w:p>
    <w:p w14:paraId="28585EF6" w14:textId="61274ADD" w:rsidR="008029AB" w:rsidRDefault="008029AB" w:rsidP="00747B5B">
      <w:pPr>
        <w:pStyle w:val="Heading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FA2699" wp14:editId="455110C0">
            <wp:simplePos x="0" y="0"/>
            <wp:positionH relativeFrom="margin">
              <wp:align>right</wp:align>
            </wp:positionH>
            <wp:positionV relativeFrom="paragraph">
              <wp:posOffset>434340</wp:posOffset>
            </wp:positionV>
            <wp:extent cx="5935980" cy="2369820"/>
            <wp:effectExtent l="0" t="0" r="7620" b="0"/>
            <wp:wrapThrough wrapText="bothSides">
              <wp:wrapPolygon edited="0">
                <wp:start x="0" y="0"/>
                <wp:lineTo x="0" y="21357"/>
                <wp:lineTo x="21558" y="21357"/>
                <wp:lineTo x="2155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481FB" w14:textId="77777777" w:rsidR="008029AB" w:rsidRDefault="008029AB" w:rsidP="00747B5B">
      <w:pPr>
        <w:pStyle w:val="Heading3"/>
        <w:rPr>
          <w:sz w:val="28"/>
          <w:szCs w:val="28"/>
        </w:rPr>
      </w:pPr>
    </w:p>
    <w:p w14:paraId="19D16459" w14:textId="77777777" w:rsidR="008029AB" w:rsidRDefault="008029AB" w:rsidP="00747B5B">
      <w:pPr>
        <w:pStyle w:val="Heading3"/>
        <w:rPr>
          <w:sz w:val="28"/>
          <w:szCs w:val="28"/>
        </w:rPr>
      </w:pPr>
    </w:p>
    <w:p w14:paraId="5ACAB6A0" w14:textId="4DD9063E" w:rsidR="00747B5B" w:rsidRDefault="00747B5B" w:rsidP="00747B5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4</w:t>
      </w:r>
      <w:r w:rsidRPr="00925081">
        <w:rPr>
          <w:sz w:val="28"/>
          <w:szCs w:val="28"/>
        </w:rPr>
        <w:t xml:space="preserve">. </w:t>
      </w:r>
      <w:r w:rsidRPr="00747B5B">
        <w:rPr>
          <w:sz w:val="28"/>
          <w:szCs w:val="28"/>
        </w:rPr>
        <w:t>Custom Brushes &amp; The Brush Tool</w:t>
      </w:r>
    </w:p>
    <w:p w14:paraId="2DCCEBAC" w14:textId="77777777" w:rsidR="00747B5B" w:rsidRDefault="00747B5B" w:rsidP="00747B5B">
      <w:pPr>
        <w:pStyle w:val="Heading3"/>
        <w:rPr>
          <w:sz w:val="28"/>
          <w:szCs w:val="28"/>
        </w:rPr>
      </w:pPr>
    </w:p>
    <w:p w14:paraId="6EDB66D7" w14:textId="68489196" w:rsidR="00747B5B" w:rsidRDefault="008029AB" w:rsidP="00726D9A">
      <w:pPr>
        <w:pStyle w:val="Heading3"/>
      </w:pP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Perii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Perie</w:t>
      </w:r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8029AB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creeze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utilizeze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perii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personalizate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pentru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a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desena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gramStart"/>
      <w:r w:rsidRPr="008029AB">
        <w:rPr>
          <w:rFonts w:eastAsiaTheme="minorHAnsi" w:cstheme="minorBidi"/>
          <w:b w:val="0"/>
          <w:caps w:val="0"/>
          <w:sz w:val="24"/>
        </w:rPr>
        <w:t>a</w:t>
      </w:r>
      <w:proofErr w:type="gram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aplica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efecte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in imagine, precum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acceseze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perii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8029AB">
        <w:rPr>
          <w:rFonts w:eastAsiaTheme="minorHAnsi" w:cstheme="minorBidi"/>
          <w:b w:val="0"/>
          <w:caps w:val="0"/>
          <w:sz w:val="24"/>
        </w:rPr>
        <w:t>presetate</w:t>
      </w:r>
      <w:proofErr w:type="spellEnd"/>
      <w:r w:rsidRPr="008029AB">
        <w:rPr>
          <w:rFonts w:eastAsiaTheme="minorHAnsi" w:cstheme="minorBidi"/>
          <w:b w:val="0"/>
          <w:caps w:val="0"/>
          <w:sz w:val="24"/>
        </w:rPr>
        <w:t>.</w:t>
      </w:r>
    </w:p>
    <w:p w14:paraId="4F083ACA" w14:textId="630A98D6" w:rsidR="00747B5B" w:rsidRDefault="008029AB" w:rsidP="00726D9A">
      <w:pPr>
        <w:pStyle w:val="Heading3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39F95C" wp14:editId="28964287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935980" cy="2644140"/>
            <wp:effectExtent l="0" t="0" r="7620" b="3810"/>
            <wp:wrapThrough wrapText="bothSides">
              <wp:wrapPolygon edited="0">
                <wp:start x="0" y="0"/>
                <wp:lineTo x="0" y="21476"/>
                <wp:lineTo x="21558" y="21476"/>
                <wp:lineTo x="2155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897A2" w14:textId="77777777" w:rsidR="008029AB" w:rsidRDefault="008029AB" w:rsidP="00747B5B">
      <w:pPr>
        <w:pStyle w:val="Heading3"/>
        <w:rPr>
          <w:sz w:val="28"/>
          <w:szCs w:val="28"/>
        </w:rPr>
      </w:pPr>
    </w:p>
    <w:p w14:paraId="496FC550" w14:textId="43060CDF" w:rsidR="00747B5B" w:rsidRDefault="00747B5B" w:rsidP="00747B5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5</w:t>
      </w:r>
      <w:r w:rsidRPr="00925081">
        <w:rPr>
          <w:sz w:val="28"/>
          <w:szCs w:val="28"/>
        </w:rPr>
        <w:t xml:space="preserve">. </w:t>
      </w:r>
      <w:r w:rsidRPr="00747B5B">
        <w:rPr>
          <w:sz w:val="28"/>
          <w:szCs w:val="28"/>
        </w:rPr>
        <w:t>Select Tool</w:t>
      </w:r>
    </w:p>
    <w:p w14:paraId="5FF16F2B" w14:textId="05A4BFE8" w:rsidR="00747B5B" w:rsidRDefault="00747B5B" w:rsidP="00747B5B">
      <w:pPr>
        <w:pStyle w:val="Heading3"/>
        <w:rPr>
          <w:sz w:val="28"/>
          <w:szCs w:val="28"/>
        </w:rPr>
      </w:pPr>
    </w:p>
    <w:p w14:paraId="460BB01B" w14:textId="3BAD0551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D2D020C" wp14:editId="42E2DFD4">
            <wp:simplePos x="0" y="0"/>
            <wp:positionH relativeFrom="margin">
              <wp:align>center</wp:align>
            </wp:positionH>
            <wp:positionV relativeFrom="paragraph">
              <wp:posOffset>697865</wp:posOffset>
            </wp:positionV>
            <wp:extent cx="4038600" cy="3093720"/>
            <wp:effectExtent l="0" t="0" r="0" b="0"/>
            <wp:wrapThrough wrapText="bothSides">
              <wp:wrapPolygon edited="0">
                <wp:start x="0" y="0"/>
                <wp:lineTo x="0" y="21414"/>
                <wp:lineTo x="21498" y="21414"/>
                <wp:lineTo x="2149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Selectie</w:t>
      </w:r>
      <w:proofErr w:type="spellEnd"/>
      <w:r w:rsid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>
        <w:rPr>
          <w:rFonts w:eastAsiaTheme="minorHAnsi" w:cstheme="minorBidi"/>
          <w:b w:val="0"/>
          <w:caps w:val="0"/>
          <w:sz w:val="24"/>
        </w:rPr>
        <w:t>p</w:t>
      </w:r>
      <w:r w:rsidR="008029AB" w:rsidRPr="008029AB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selecteze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anumite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zone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obiecte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din imagine,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pentru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a le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edita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="008029AB" w:rsidRPr="008029AB">
        <w:rPr>
          <w:rFonts w:eastAsiaTheme="minorHAnsi" w:cstheme="minorBidi"/>
          <w:b w:val="0"/>
          <w:caps w:val="0"/>
          <w:sz w:val="24"/>
        </w:rPr>
        <w:t xml:space="preserve"> a le </w:t>
      </w:r>
      <w:proofErr w:type="spellStart"/>
      <w:r w:rsidR="008029AB" w:rsidRPr="008029AB">
        <w:rPr>
          <w:rFonts w:eastAsiaTheme="minorHAnsi" w:cstheme="minorBidi"/>
          <w:b w:val="0"/>
          <w:caps w:val="0"/>
          <w:sz w:val="24"/>
        </w:rPr>
        <w:t>manipula</w:t>
      </w:r>
      <w:proofErr w:type="spellEnd"/>
      <w:r w:rsidRPr="00747B5B">
        <w:rPr>
          <w:rFonts w:eastAsiaTheme="minorHAnsi" w:cstheme="minorBidi"/>
          <w:b w:val="0"/>
          <w:caps w:val="0"/>
          <w:sz w:val="24"/>
        </w:rPr>
        <w:t>.</w:t>
      </w:r>
    </w:p>
    <w:p w14:paraId="0B6CF324" w14:textId="6DB85B48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492C3A1" w14:textId="1D67D5AD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37D0DB0" w14:textId="5F82E97C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C441E00" w14:textId="1C3FCBAE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6759858" w14:textId="78624267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C9A72D6" w14:textId="7C345AAC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F877E14" w14:textId="0BFCC060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A6CE722" w14:textId="3EEBEF66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C4BF331" w14:textId="08BDA886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EF6CAC2" w14:textId="0CCD6985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F55BC4D" w14:textId="5725BD86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DE49891" w14:textId="25BDD92E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F417FC4" w14:textId="0ECF7C0A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8D64C98" w14:textId="60454F90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E0A3A2D" w14:textId="4966BBA5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53986FB" w14:textId="0AFBFD17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0290DC9" w14:textId="420294DD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815A8A4" w14:textId="71F3994E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94D3DBF" w14:textId="13469E55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734E378" w14:textId="63073C19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BF5EDF8" w14:textId="61221824" w:rsidR="00747B5B" w:rsidRDefault="00747B5B" w:rsidP="00747B5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6</w:t>
      </w:r>
      <w:r w:rsidRPr="00925081">
        <w:rPr>
          <w:sz w:val="28"/>
          <w:szCs w:val="28"/>
        </w:rPr>
        <w:t xml:space="preserve">. </w:t>
      </w:r>
      <w:r w:rsidRPr="00747B5B">
        <w:rPr>
          <w:sz w:val="28"/>
          <w:szCs w:val="28"/>
        </w:rPr>
        <w:t>Move Tool</w:t>
      </w:r>
    </w:p>
    <w:p w14:paraId="44B6FB37" w14:textId="77777777" w:rsidR="00747B5B" w:rsidRDefault="00747B5B" w:rsidP="00747B5B">
      <w:pPr>
        <w:pStyle w:val="Heading3"/>
        <w:rPr>
          <w:sz w:val="28"/>
          <w:szCs w:val="28"/>
        </w:rPr>
      </w:pPr>
    </w:p>
    <w:p w14:paraId="154B4AB7" w14:textId="1E9855DF" w:rsidR="00747B5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Mutare</w:t>
      </w:r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mute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repozitione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obiecte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zone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selectate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in imagine.</w:t>
      </w:r>
    </w:p>
    <w:p w14:paraId="72A7B3F5" w14:textId="157FF6B6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AF09951" w14:textId="692854BE" w:rsidR="00747B5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B3565EF" wp14:editId="1FF3F143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3421380" cy="2781300"/>
            <wp:effectExtent l="0" t="0" r="7620" b="0"/>
            <wp:wrapThrough wrapText="bothSides">
              <wp:wrapPolygon edited="0">
                <wp:start x="0" y="0"/>
                <wp:lineTo x="0" y="21452"/>
                <wp:lineTo x="21528" y="21452"/>
                <wp:lineTo x="2152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5456D" w14:textId="6A952443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69D0AFC" w14:textId="01BB4DED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9A931A0" w14:textId="3AE18744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90F18C0" w14:textId="53358598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752FE32" w14:textId="55EEA62B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F69AFF0" w14:textId="548F6EBE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D983FB9" w14:textId="74D167BB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08574BC" w14:textId="3ADC1741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874F2FB" w14:textId="299A3CE9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D1F7330" w14:textId="5A92C949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C40CEFC" w14:textId="6D516EBD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81236A7" w14:textId="1DC79763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D0767F7" w14:textId="702C2EA4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A064775" w14:textId="0DF03357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2EE504B" w14:textId="1B8B3639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6ABEE8A" w14:textId="04D881DC" w:rsidR="00747B5B" w:rsidRDefault="00747B5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0FA8CAC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588178C" w14:textId="5B4A6209" w:rsidR="00747B5B" w:rsidRDefault="00747B5B" w:rsidP="00747B5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7</w:t>
      </w:r>
      <w:r w:rsidRPr="00925081">
        <w:rPr>
          <w:sz w:val="28"/>
          <w:szCs w:val="28"/>
        </w:rPr>
        <w:t xml:space="preserve">. </w:t>
      </w:r>
      <w:r w:rsidRPr="00747B5B">
        <w:rPr>
          <w:sz w:val="28"/>
          <w:szCs w:val="28"/>
        </w:rPr>
        <w:t>Zoom Tool</w:t>
      </w:r>
    </w:p>
    <w:p w14:paraId="4F9FD5F3" w14:textId="6175BCAF" w:rsidR="00747B5B" w:rsidRDefault="00747B5B" w:rsidP="00747B5B">
      <w:pPr>
        <w:pStyle w:val="Heading3"/>
        <w:rPr>
          <w:sz w:val="28"/>
          <w:szCs w:val="28"/>
        </w:rPr>
      </w:pPr>
    </w:p>
    <w:p w14:paraId="6FC777FC" w14:textId="006342AA" w:rsidR="00747B5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Zoom</w:t>
      </w:r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mareasca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micsoreze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vizualizarea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imaginii</w:t>
      </w:r>
      <w:proofErr w:type="spellEnd"/>
      <w:r w:rsidR="00747B5B" w:rsidRPr="00747B5B">
        <w:rPr>
          <w:rFonts w:eastAsiaTheme="minorHAnsi" w:cstheme="minorBidi"/>
          <w:b w:val="0"/>
          <w:caps w:val="0"/>
          <w:sz w:val="24"/>
        </w:rPr>
        <w:t>.</w:t>
      </w:r>
    </w:p>
    <w:p w14:paraId="18CAB6D5" w14:textId="5135060D" w:rsidR="00A54A0B" w:rsidRDefault="00AE3403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821044A" wp14:editId="4A983CA7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935980" cy="2804160"/>
            <wp:effectExtent l="0" t="0" r="7620" b="0"/>
            <wp:wrapThrough wrapText="bothSides">
              <wp:wrapPolygon edited="0">
                <wp:start x="0" y="0"/>
                <wp:lineTo x="0" y="21424"/>
                <wp:lineTo x="21558" y="21424"/>
                <wp:lineTo x="2155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27DFA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41F59EE" w14:textId="3A6C73C7" w:rsidR="00A54A0B" w:rsidRDefault="00A54A0B" w:rsidP="00A54A0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8</w:t>
      </w:r>
      <w:r w:rsidRPr="00925081">
        <w:rPr>
          <w:sz w:val="28"/>
          <w:szCs w:val="28"/>
        </w:rPr>
        <w:t xml:space="preserve">. </w:t>
      </w:r>
      <w:r w:rsidRPr="00A54A0B">
        <w:rPr>
          <w:sz w:val="28"/>
          <w:szCs w:val="28"/>
        </w:rPr>
        <w:t>The Eraser</w:t>
      </w:r>
    </w:p>
    <w:p w14:paraId="1DFBB28E" w14:textId="36830AF7" w:rsidR="00A54A0B" w:rsidRDefault="00A54A0B" w:rsidP="00A54A0B">
      <w:pPr>
        <w:pStyle w:val="Heading3"/>
        <w:rPr>
          <w:sz w:val="28"/>
          <w:szCs w:val="28"/>
        </w:rPr>
      </w:pPr>
    </w:p>
    <w:p w14:paraId="5D51FC2E" w14:textId="3EB1A2E9" w:rsidR="00A54A0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Stergere</w:t>
      </w:r>
      <w:proofErr w:type="spellEnd"/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stearga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curate zone din </w:t>
      </w:r>
      <w:proofErr w:type="gramStart"/>
      <w:r w:rsidRPr="00A71D59">
        <w:rPr>
          <w:rFonts w:eastAsiaTheme="minorHAnsi" w:cstheme="minorBidi"/>
          <w:b w:val="0"/>
          <w:caps w:val="0"/>
          <w:sz w:val="24"/>
        </w:rPr>
        <w:t>imagine</w:t>
      </w:r>
      <w:proofErr w:type="gramEnd"/>
      <w:r w:rsidRPr="00A71D59">
        <w:rPr>
          <w:rFonts w:eastAsiaTheme="minorHAnsi" w:cstheme="minorBidi"/>
          <w:b w:val="0"/>
          <w:caps w:val="0"/>
          <w:sz w:val="24"/>
        </w:rPr>
        <w:t>.</w:t>
      </w:r>
    </w:p>
    <w:p w14:paraId="4C06B53C" w14:textId="79EA4780" w:rsidR="00A54A0B" w:rsidRDefault="00A54A0B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5652D5C0" w14:textId="011C4556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014E8536" w14:textId="349C9E6E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7456" behindDoc="0" locked="0" layoutInCell="1" allowOverlap="1" wp14:anchorId="7B5A9B1B" wp14:editId="7EFFB884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472940" cy="2388235"/>
            <wp:effectExtent l="0" t="0" r="3810" b="0"/>
            <wp:wrapThrough wrapText="bothSides">
              <wp:wrapPolygon edited="0">
                <wp:start x="0" y="0"/>
                <wp:lineTo x="0" y="21365"/>
                <wp:lineTo x="21526" y="21365"/>
                <wp:lineTo x="2152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77B70" w14:textId="538DFC08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6ABD1C5F" w14:textId="11A560DB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4DD454E5" w14:textId="752D4E01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06A58810" w14:textId="37C5933F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13397F17" w14:textId="1FCD6083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24FC3C30" w14:textId="7B9DB28F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6BD80FD5" w14:textId="5AE45032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03E564B6" w14:textId="125545BB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6C60BF78" w14:textId="1377DA1D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77F7450D" w14:textId="6420FE9A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60D455F3" w14:textId="4CF23CB8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041038D6" w14:textId="335691EC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1B28C8DA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12881510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noProof/>
          <w:sz w:val="24"/>
        </w:rPr>
      </w:pPr>
    </w:p>
    <w:p w14:paraId="2CCA0EA7" w14:textId="44EB8046" w:rsidR="00A54A0B" w:rsidRDefault="00A54A0B" w:rsidP="00A54A0B">
      <w:pPr>
        <w:pStyle w:val="Heading3"/>
        <w:rPr>
          <w:sz w:val="28"/>
          <w:szCs w:val="28"/>
        </w:rPr>
      </w:pPr>
      <w:r>
        <w:rPr>
          <w:sz w:val="28"/>
          <w:szCs w:val="28"/>
        </w:rPr>
        <w:t>9</w:t>
      </w:r>
      <w:r w:rsidRPr="00925081">
        <w:rPr>
          <w:sz w:val="28"/>
          <w:szCs w:val="28"/>
        </w:rPr>
        <w:t xml:space="preserve">. </w:t>
      </w:r>
      <w:r w:rsidRPr="00A54A0B">
        <w:rPr>
          <w:sz w:val="28"/>
          <w:szCs w:val="28"/>
        </w:rPr>
        <w:t>The Crop Tool</w:t>
      </w:r>
    </w:p>
    <w:p w14:paraId="2394E0D2" w14:textId="2BB8F898" w:rsidR="00A54A0B" w:rsidRDefault="00A54A0B" w:rsidP="00A54A0B">
      <w:pPr>
        <w:pStyle w:val="Heading3"/>
        <w:rPr>
          <w:sz w:val="28"/>
          <w:szCs w:val="28"/>
        </w:rPr>
      </w:pPr>
    </w:p>
    <w:p w14:paraId="2F7CB9F1" w14:textId="17435431" w:rsidR="00A54A0B" w:rsidRDefault="00A54A0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Instrumentul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va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permite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decupati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o imagine.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Functioneaza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ca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orice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instrument </w:t>
      </w:r>
      <w:proofErr w:type="spellStart"/>
      <w:r>
        <w:rPr>
          <w:rFonts w:eastAsiaTheme="minorHAnsi" w:cstheme="minorBidi"/>
          <w:b w:val="0"/>
          <w:caps w:val="0"/>
          <w:sz w:val="24"/>
        </w:rPr>
        <w:t>pentru</w:t>
      </w:r>
      <w:proofErr w:type="spellEnd"/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taieturi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: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Pur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simplu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alegeti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zona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54A0B">
        <w:rPr>
          <w:rFonts w:eastAsiaTheme="minorHAnsi" w:cstheme="minorBidi"/>
          <w:b w:val="0"/>
          <w:caps w:val="0"/>
          <w:sz w:val="24"/>
        </w:rPr>
        <w:t>decupati</w:t>
      </w:r>
      <w:proofErr w:type="spellEnd"/>
      <w:r w:rsidRPr="00A54A0B">
        <w:rPr>
          <w:rFonts w:eastAsiaTheme="minorHAnsi" w:cstheme="minorBidi"/>
          <w:b w:val="0"/>
          <w:caps w:val="0"/>
          <w:sz w:val="24"/>
        </w:rPr>
        <w:t>-o.</w:t>
      </w:r>
    </w:p>
    <w:p w14:paraId="4444BD00" w14:textId="3DA6F519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6432" behindDoc="0" locked="0" layoutInCell="1" allowOverlap="1" wp14:anchorId="5D965430" wp14:editId="313568C2">
            <wp:simplePos x="0" y="0"/>
            <wp:positionH relativeFrom="margin">
              <wp:posOffset>-7620</wp:posOffset>
            </wp:positionH>
            <wp:positionV relativeFrom="paragraph">
              <wp:posOffset>212725</wp:posOffset>
            </wp:positionV>
            <wp:extent cx="5913120" cy="3566160"/>
            <wp:effectExtent l="0" t="0" r="0" b="0"/>
            <wp:wrapThrough wrapText="bothSides">
              <wp:wrapPolygon edited="0">
                <wp:start x="0" y="0"/>
                <wp:lineTo x="0" y="21462"/>
                <wp:lineTo x="21503" y="21462"/>
                <wp:lineTo x="2150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767EA" w14:textId="1D266E76" w:rsidR="008029AB" w:rsidRDefault="008029AB" w:rsidP="008029AB">
      <w:pPr>
        <w:pStyle w:val="Heading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10. </w:t>
      </w:r>
      <w:r w:rsidRPr="00925081">
        <w:rPr>
          <w:sz w:val="28"/>
          <w:szCs w:val="28"/>
        </w:rPr>
        <w:t xml:space="preserve"> </w:t>
      </w:r>
      <w:r w:rsidRPr="008029AB">
        <w:rPr>
          <w:sz w:val="28"/>
          <w:szCs w:val="28"/>
        </w:rPr>
        <w:t>Fill Tool</w:t>
      </w:r>
    </w:p>
    <w:p w14:paraId="6668599D" w14:textId="77777777" w:rsidR="008029AB" w:rsidRDefault="008029AB" w:rsidP="008029AB">
      <w:pPr>
        <w:pStyle w:val="Heading3"/>
        <w:rPr>
          <w:sz w:val="28"/>
          <w:szCs w:val="28"/>
        </w:rPr>
      </w:pPr>
    </w:p>
    <w:p w14:paraId="603A0CF2" w14:textId="22C92FFD" w:rsidR="008029A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Umplere</w:t>
      </w:r>
      <w:proofErr w:type="spellEnd"/>
      <w:r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umple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zone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selectate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din imagine cu o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anumita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culoare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sau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textura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>.</w:t>
      </w:r>
    </w:p>
    <w:p w14:paraId="23BE8747" w14:textId="11095A15" w:rsidR="008029A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8480" behindDoc="0" locked="0" layoutInCell="1" allowOverlap="1" wp14:anchorId="4CD4AB5A" wp14:editId="525D6256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935980" cy="4572000"/>
            <wp:effectExtent l="0" t="0" r="7620" b="0"/>
            <wp:wrapThrough wrapText="bothSides">
              <wp:wrapPolygon edited="0">
                <wp:start x="0" y="0"/>
                <wp:lineTo x="0" y="21510"/>
                <wp:lineTo x="21558" y="21510"/>
                <wp:lineTo x="2155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4A7E1" w14:textId="75D5401C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160D5A2" w14:textId="12E2A85D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7D4732A" w14:textId="373B42E0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1416EE6" w14:textId="63AEB931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A27AA90" w14:textId="2EC704B2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40BE4DA" w14:textId="77573DE8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8EEEEC1" w14:textId="314A5D85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CF29761" w14:textId="6392616B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1B04075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B1F6234" w14:textId="4915A10A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DCFD81E" w14:textId="09A2EECA" w:rsidR="00AE3403" w:rsidRDefault="00AE3403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AAF6079" w14:textId="4514D86D" w:rsidR="00AE3403" w:rsidRDefault="00AE3403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BBF989A" w14:textId="77777777" w:rsidR="00AE3403" w:rsidRDefault="00AE3403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9E9BC0E" w14:textId="46E04824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53C6BDD" w14:textId="1A02CE83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658430B" w14:textId="24521685" w:rsidR="008029AB" w:rsidRDefault="008029AB" w:rsidP="008029AB">
      <w:pPr>
        <w:pStyle w:val="Heading3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925081">
        <w:rPr>
          <w:sz w:val="28"/>
          <w:szCs w:val="28"/>
        </w:rPr>
        <w:t xml:space="preserve"> </w:t>
      </w:r>
      <w:r>
        <w:rPr>
          <w:sz w:val="28"/>
          <w:szCs w:val="28"/>
        </w:rPr>
        <w:t>EYEDROPPER</w:t>
      </w:r>
      <w:r w:rsidRPr="008029AB">
        <w:rPr>
          <w:sz w:val="28"/>
          <w:szCs w:val="28"/>
        </w:rPr>
        <w:t xml:space="preserve"> Tool</w:t>
      </w:r>
    </w:p>
    <w:p w14:paraId="78B9272B" w14:textId="72208392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13D5C8D9" w14:textId="29550D18" w:rsidR="008029A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Unealta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Pipeta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>
        <w:rPr>
          <w:rFonts w:eastAsiaTheme="minorHAnsi" w:cstheme="minorBidi"/>
          <w:b w:val="0"/>
          <w:caps w:val="0"/>
          <w:sz w:val="24"/>
        </w:rPr>
        <w:t>p</w:t>
      </w:r>
      <w:r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ia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aplice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Pr="00A71D59">
        <w:rPr>
          <w:rFonts w:eastAsiaTheme="minorHAnsi" w:cstheme="minorBidi"/>
          <w:b w:val="0"/>
          <w:caps w:val="0"/>
          <w:sz w:val="24"/>
        </w:rPr>
        <w:t>culori</w:t>
      </w:r>
      <w:proofErr w:type="spellEnd"/>
      <w:r w:rsidRPr="00A71D59">
        <w:rPr>
          <w:rFonts w:eastAsiaTheme="minorHAnsi" w:cstheme="minorBidi"/>
          <w:b w:val="0"/>
          <w:caps w:val="0"/>
          <w:sz w:val="24"/>
        </w:rPr>
        <w:t xml:space="preserve"> din imagine.</w:t>
      </w:r>
    </w:p>
    <w:p w14:paraId="516BFBF4" w14:textId="3EE416CE" w:rsidR="008029AB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69504" behindDoc="0" locked="0" layoutInCell="1" allowOverlap="1" wp14:anchorId="059116D1" wp14:editId="4F4BA272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935980" cy="4617720"/>
            <wp:effectExtent l="0" t="0" r="7620" b="0"/>
            <wp:wrapThrough wrapText="bothSides">
              <wp:wrapPolygon edited="0">
                <wp:start x="0" y="0"/>
                <wp:lineTo x="0" y="21475"/>
                <wp:lineTo x="21558" y="21475"/>
                <wp:lineTo x="2155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4680E" w14:textId="5AF32AD2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DBE9E2B" w14:textId="54C6B654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8FB03EF" w14:textId="30D2C842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1595D0D" w14:textId="7C5383BA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AF165C4" w14:textId="09D9D8F6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5651728" w14:textId="12361F71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4160F796" w14:textId="4006FE8C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7601E85" w14:textId="6D7FB01A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693C2D7" w14:textId="7DA6936F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A7307A6" w14:textId="29F97519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20E1B6B" w14:textId="23A3BF71" w:rsidR="008029AB" w:rsidRDefault="008029AB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5BF4053A" w14:textId="3B795E3C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A20E74F" w14:textId="1B568E6E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62A2C56F" w14:textId="197D2B5D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71F541CF" w14:textId="68EA96C9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0AA78F24" w14:textId="77777777" w:rsidR="00A71D59" w:rsidRDefault="00A71D59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1D87EB2" w14:textId="01E5A1DB" w:rsidR="008029AB" w:rsidRDefault="008029AB" w:rsidP="008029AB">
      <w:pPr>
        <w:pStyle w:val="Heading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11. </w:t>
      </w:r>
      <w:r w:rsidRPr="00925081">
        <w:rPr>
          <w:sz w:val="28"/>
          <w:szCs w:val="28"/>
        </w:rPr>
        <w:t xml:space="preserve"> </w:t>
      </w:r>
      <w:r>
        <w:rPr>
          <w:sz w:val="28"/>
          <w:szCs w:val="28"/>
        </w:rPr>
        <w:t>BLENDING</w:t>
      </w:r>
    </w:p>
    <w:p w14:paraId="59813340" w14:textId="77777777" w:rsidR="008029AB" w:rsidRDefault="008029AB" w:rsidP="008029AB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3F89E65" w14:textId="58A75DDA" w:rsidR="009560A1" w:rsidRDefault="00994277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F71F2B7" wp14:editId="4D662FC3">
            <wp:simplePos x="0" y="0"/>
            <wp:positionH relativeFrom="margin">
              <wp:align>right</wp:align>
            </wp:positionH>
            <wp:positionV relativeFrom="paragraph">
              <wp:posOffset>501650</wp:posOffset>
            </wp:positionV>
            <wp:extent cx="5935980" cy="3703320"/>
            <wp:effectExtent l="0" t="0" r="7620" b="0"/>
            <wp:wrapThrough wrapText="bothSides">
              <wp:wrapPolygon edited="0">
                <wp:start x="0" y="0"/>
                <wp:lineTo x="0" y="21444"/>
                <wp:lineTo x="21558" y="21444"/>
                <wp:lineTo x="2155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Optiuni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de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Amestecare</w:t>
      </w:r>
      <w:proofErr w:type="spellEnd"/>
      <w:r w:rsid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>
        <w:rPr>
          <w:rFonts w:eastAsiaTheme="minorHAnsi" w:cstheme="minorBidi"/>
          <w:b w:val="0"/>
          <w:caps w:val="0"/>
          <w:sz w:val="24"/>
        </w:rPr>
        <w:t>p</w:t>
      </w:r>
      <w:r w:rsidR="00A71D59" w:rsidRPr="00A71D59">
        <w:rPr>
          <w:rFonts w:eastAsiaTheme="minorHAnsi" w:cstheme="minorBidi"/>
          <w:b w:val="0"/>
          <w:caps w:val="0"/>
          <w:sz w:val="24"/>
        </w:rPr>
        <w:t>ermite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utilizatorului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aplice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diferite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efecte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de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amestecare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si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de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transparenta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asupra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</w:t>
      </w:r>
      <w:proofErr w:type="spellStart"/>
      <w:r w:rsidR="00A71D59" w:rsidRPr="00A71D59">
        <w:rPr>
          <w:rFonts w:eastAsiaTheme="minorHAnsi" w:cstheme="minorBidi"/>
          <w:b w:val="0"/>
          <w:caps w:val="0"/>
          <w:sz w:val="24"/>
        </w:rPr>
        <w:t>stratilor</w:t>
      </w:r>
      <w:proofErr w:type="spellEnd"/>
      <w:r w:rsidR="00A71D59" w:rsidRPr="00A71D59">
        <w:rPr>
          <w:rFonts w:eastAsiaTheme="minorHAnsi" w:cstheme="minorBidi"/>
          <w:b w:val="0"/>
          <w:caps w:val="0"/>
          <w:sz w:val="24"/>
        </w:rPr>
        <w:t xml:space="preserve"> din imagine.</w:t>
      </w:r>
    </w:p>
    <w:p w14:paraId="5685847C" w14:textId="77777777" w:rsidR="009560A1" w:rsidRDefault="009560A1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2FD49097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22B8B5C0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4ECBDD55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06136370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479DA2A3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79036D72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48B60807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7148C0F8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56AE5475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65E43787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68143ED2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7ABA3361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6BFA0909" w14:textId="77777777" w:rsidR="009560A1" w:rsidRDefault="009560A1" w:rsidP="00994277">
      <w:pPr>
        <w:rPr>
          <w:rFonts w:ascii="Calibri" w:hAnsi="Calibri" w:cs="Arial"/>
          <w:b/>
          <w:bCs/>
          <w:sz w:val="36"/>
          <w:szCs w:val="36"/>
        </w:rPr>
      </w:pPr>
    </w:p>
    <w:p w14:paraId="1A017077" w14:textId="615AF763" w:rsidR="00994277" w:rsidRDefault="00994277" w:rsidP="0049573D">
      <w:pPr>
        <w:rPr>
          <w:rFonts w:ascii="Calibri" w:hAnsi="Calibri" w:cs="Arial"/>
          <w:b/>
          <w:bCs/>
          <w:sz w:val="36"/>
          <w:szCs w:val="36"/>
        </w:rPr>
      </w:pPr>
      <w:r>
        <w:rPr>
          <w:rFonts w:ascii="Calibri" w:hAnsi="Calibri" w:cs="Arial"/>
          <w:b/>
          <w:bCs/>
          <w:sz w:val="36"/>
          <w:szCs w:val="36"/>
        </w:rPr>
        <w:lastRenderedPageBreak/>
        <w:t>Alternative open-source</w:t>
      </w:r>
    </w:p>
    <w:p w14:paraId="79D18E3E" w14:textId="77777777" w:rsidR="0049573D" w:rsidRPr="0049573D" w:rsidRDefault="0049573D" w:rsidP="0049573D">
      <w:pPr>
        <w:rPr>
          <w:rFonts w:ascii="Calibri" w:hAnsi="Calibri" w:cs="Arial"/>
          <w:b/>
          <w:bCs/>
          <w:sz w:val="36"/>
          <w:szCs w:val="36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994277" w:rsidRPr="00D37A94" w14:paraId="5BDED1C5" w14:textId="77777777" w:rsidTr="006A57CF">
        <w:tc>
          <w:tcPr>
            <w:tcW w:w="9290" w:type="dxa"/>
          </w:tcPr>
          <w:p w14:paraId="13885460" w14:textId="382DDE23" w:rsidR="009560A1" w:rsidRPr="009560A1" w:rsidRDefault="00994277" w:rsidP="009560A1">
            <w:pPr>
              <w:pStyle w:val="Heading3"/>
              <w:contextualSpacing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>
              <w:rPr>
                <w:rStyle w:val="Heading2Char"/>
                <w:b/>
                <w:bCs/>
              </w:rPr>
              <w:t xml:space="preserve">    </w:t>
            </w:r>
            <w:r w:rsidR="009560A1">
              <w:rPr>
                <w:rStyle w:val="Heading2Char"/>
                <w:b/>
                <w:bCs/>
              </w:rPr>
              <w:t>Krita</w:t>
            </w:r>
            <w:r w:rsidR="009560A1">
              <w:rPr>
                <w:rStyle w:val="Heading2Char"/>
              </w:rPr>
              <w:t xml:space="preserve"> </w:t>
            </w:r>
            <w:proofErr w:type="spellStart"/>
            <w:r w:rsid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r w:rsidR="009560A1">
              <w:rPr>
                <w:rStyle w:val="Heading2Char"/>
                <w:b/>
              </w:rPr>
              <w:t>GIMP</w:t>
            </w:r>
            <w:r w:rsidR="009560A1">
              <w:rPr>
                <w:rStyle w:val="Heading2Char"/>
              </w:rPr>
              <w:t xml:space="preserve"> </w:t>
            </w:r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sunt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ambele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programe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gratuite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="009560A1"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open-source.</w:t>
            </w:r>
          </w:p>
          <w:p w14:paraId="7019B506" w14:textId="219F4E27" w:rsidR="009560A1" w:rsidRPr="009560A1" w:rsidRDefault="009560A1" w:rsidP="009560A1">
            <w:pPr>
              <w:pStyle w:val="Heading3"/>
              <w:contextualSpacing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</w:p>
          <w:p w14:paraId="3EE11491" w14:textId="465D743D" w:rsidR="00994277" w:rsidRPr="009560A1" w:rsidRDefault="009560A1" w:rsidP="009560A1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9560A1">
              <w:rPr>
                <w:rStyle w:val="Heading2Char"/>
              </w:rPr>
              <w:t>K</w:t>
            </w:r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rita se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concentreaza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mult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pictura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digitala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crearea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ilustratii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oferind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set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puternic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instrumente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acuarele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creionul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pixele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altele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Acesta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popular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printre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artistii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digitali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ilustratori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datorita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interfatei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sale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intuitiva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capacitatii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sale de a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manevra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foarte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multe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straturi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canale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.</w:t>
            </w:r>
          </w:p>
        </w:tc>
      </w:tr>
    </w:tbl>
    <w:p w14:paraId="0E225D45" w14:textId="09D0F508" w:rsidR="00994277" w:rsidRDefault="00994277" w:rsidP="00994277"/>
    <w:p w14:paraId="5760C65B" w14:textId="016CB687" w:rsidR="00994277" w:rsidRDefault="009560A1" w:rsidP="00994277">
      <w:r>
        <w:rPr>
          <w:noProof/>
        </w:rPr>
        <w:drawing>
          <wp:anchor distT="0" distB="0" distL="114300" distR="114300" simplePos="0" relativeHeight="251671552" behindDoc="0" locked="0" layoutInCell="1" allowOverlap="1" wp14:anchorId="2460832A" wp14:editId="4DD3A61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15740" cy="2182495"/>
            <wp:effectExtent l="0" t="0" r="3810" b="8255"/>
            <wp:wrapThrough wrapText="bothSides">
              <wp:wrapPolygon edited="0">
                <wp:start x="0" y="0"/>
                <wp:lineTo x="0" y="21493"/>
                <wp:lineTo x="21518" y="21493"/>
                <wp:lineTo x="2151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663EE" w14:textId="2D132572" w:rsidR="00994277" w:rsidRDefault="00994277" w:rsidP="00994277"/>
    <w:p w14:paraId="06C463F3" w14:textId="18B659BE" w:rsidR="009560A1" w:rsidRDefault="009560A1" w:rsidP="00994277"/>
    <w:p w14:paraId="5ACB3F09" w14:textId="520EC663" w:rsidR="00994277" w:rsidRDefault="00994277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</w:p>
    <w:p w14:paraId="309DA144" w14:textId="0766B4B9" w:rsidR="009560A1" w:rsidRDefault="009560A1" w:rsidP="009560A1">
      <w:pPr>
        <w:pStyle w:val="Heading1"/>
        <w:rPr>
          <w:rFonts w:ascii="Calibri" w:hAnsi="Calibri" w:cs="Arial"/>
        </w:rPr>
      </w:pPr>
    </w:p>
    <w:p w14:paraId="45A85109" w14:textId="020BA5F1" w:rsidR="009560A1" w:rsidRDefault="009560A1" w:rsidP="009560A1">
      <w:pPr>
        <w:pStyle w:val="Heading1"/>
        <w:rPr>
          <w:rFonts w:ascii="Calibri" w:hAnsi="Calibri" w:cs="Arial"/>
        </w:rPr>
      </w:pPr>
    </w:p>
    <w:p w14:paraId="13E9BAC3" w14:textId="08AE84C4" w:rsidR="009560A1" w:rsidRDefault="009560A1" w:rsidP="009560A1">
      <w:pPr>
        <w:pStyle w:val="Heading1"/>
        <w:rPr>
          <w:rFonts w:ascii="Calibri" w:hAnsi="Calibri" w:cs="Arial"/>
        </w:rPr>
      </w:pPr>
    </w:p>
    <w:p w14:paraId="2A2806FB" w14:textId="5CA0925D" w:rsidR="009560A1" w:rsidRDefault="009560A1" w:rsidP="009560A1">
      <w:pPr>
        <w:pStyle w:val="Heading1"/>
        <w:rPr>
          <w:rFonts w:ascii="Calibri" w:hAnsi="Calibri" w:cs="Arial"/>
        </w:rPr>
      </w:pPr>
    </w:p>
    <w:p w14:paraId="171BE90E" w14:textId="774AD555" w:rsidR="009560A1" w:rsidRDefault="009560A1" w:rsidP="009560A1">
      <w:pPr>
        <w:pStyle w:val="Heading1"/>
        <w:rPr>
          <w:rFonts w:ascii="Calibri" w:hAnsi="Calibri" w:cs="Arial"/>
        </w:rPr>
      </w:pPr>
    </w:p>
    <w:p w14:paraId="0CE724FA" w14:textId="77777777" w:rsidR="0049573D" w:rsidRDefault="0049573D" w:rsidP="009560A1">
      <w:pPr>
        <w:pStyle w:val="Heading1"/>
        <w:rPr>
          <w:rFonts w:ascii="Calibri" w:hAnsi="Calibri" w:cs="Arial"/>
        </w:rPr>
      </w:pPr>
    </w:p>
    <w:p w14:paraId="1B829661" w14:textId="7B81D070" w:rsidR="009560A1" w:rsidRPr="00D37A94" w:rsidRDefault="009560A1" w:rsidP="009560A1">
      <w:pPr>
        <w:pStyle w:val="Heading1"/>
        <w:rPr>
          <w:rFonts w:ascii="Calibri" w:hAnsi="Calibri" w:cs="Arial"/>
        </w:rPr>
      </w:pP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4A0" w:firstRow="1" w:lastRow="0" w:firstColumn="1" w:lastColumn="0" w:noHBand="0" w:noVBand="1"/>
        <w:tblDescription w:val="Experience layout table"/>
      </w:tblPr>
      <w:tblGrid>
        <w:gridCol w:w="9290"/>
      </w:tblGrid>
      <w:tr w:rsidR="009560A1" w:rsidRPr="00D37A94" w14:paraId="4F10B1FA" w14:textId="77777777" w:rsidTr="006A57CF">
        <w:tc>
          <w:tcPr>
            <w:tcW w:w="9290" w:type="dxa"/>
          </w:tcPr>
          <w:p w14:paraId="6CE95938" w14:textId="1F5264A6" w:rsidR="009560A1" w:rsidRPr="009560A1" w:rsidRDefault="009560A1" w:rsidP="006A57CF">
            <w:pPr>
              <w:pStyle w:val="Heading3"/>
              <w:outlineLvl w:val="2"/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</w:pPr>
            <w:r w:rsidRPr="009560A1">
              <w:rPr>
                <w:rStyle w:val="Heading2Char"/>
              </w:rPr>
              <w:t>G</w:t>
            </w:r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IMP,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sau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GNU Image Manipulation Program,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mult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program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generala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gram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</w:t>
            </w:r>
            <w:proofErr w:type="gram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similar cu Adobe Photoshop. El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ofera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o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varietate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instrumente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cum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ar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fi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selectarea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decuparea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colorarea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filtre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Este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foarte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flexibil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poate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fi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pentru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o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varietate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sarcini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de la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fotografiilor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la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crearea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vectoriale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manipularea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imaginilor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. GIMP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este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popular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printre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utilizatorii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care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cauta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un program de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editare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grafica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gratuit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,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dar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puternic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care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poate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inlocui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cu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succes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programele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</w:t>
            </w:r>
            <w:proofErr w:type="spellStart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comerciale</w:t>
            </w:r>
            <w:proofErr w:type="spellEnd"/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 xml:space="preserve"> precum P</w:t>
            </w:r>
            <w:r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h</w:t>
            </w:r>
            <w:r w:rsidRPr="009560A1">
              <w:rPr>
                <w:rFonts w:ascii="Calibri" w:hAnsi="Calibri" w:cs="Arial"/>
                <w:b w:val="0"/>
                <w:bCs/>
                <w:caps w:val="0"/>
                <w:sz w:val="26"/>
                <w:szCs w:val="26"/>
              </w:rPr>
              <w:t>otoshop.</w:t>
            </w:r>
          </w:p>
        </w:tc>
      </w:tr>
    </w:tbl>
    <w:p w14:paraId="129C7967" w14:textId="6030E745" w:rsidR="009560A1" w:rsidRPr="00747B5B" w:rsidRDefault="00C63787" w:rsidP="00726D9A">
      <w:pPr>
        <w:pStyle w:val="Heading3"/>
        <w:rPr>
          <w:rFonts w:eastAsiaTheme="minorHAnsi" w:cstheme="minorBidi"/>
          <w:b w:val="0"/>
          <w:caps w:val="0"/>
          <w:sz w:val="24"/>
        </w:rPr>
      </w:pPr>
      <w:r>
        <w:rPr>
          <w:rFonts w:eastAsiaTheme="minorHAnsi" w:cstheme="minorBidi"/>
          <w:b w:val="0"/>
          <w:caps w:val="0"/>
          <w:noProof/>
          <w:sz w:val="24"/>
        </w:rPr>
        <w:drawing>
          <wp:anchor distT="0" distB="0" distL="114300" distR="114300" simplePos="0" relativeHeight="251672576" behindDoc="0" locked="0" layoutInCell="1" allowOverlap="1" wp14:anchorId="26DD7733" wp14:editId="3B4D54EA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3901440" cy="2194560"/>
            <wp:effectExtent l="0" t="0" r="3810" b="0"/>
            <wp:wrapThrough wrapText="bothSides">
              <wp:wrapPolygon edited="0">
                <wp:start x="0" y="0"/>
                <wp:lineTo x="0" y="21375"/>
                <wp:lineTo x="21516" y="21375"/>
                <wp:lineTo x="21516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60A1" w:rsidRPr="00747B5B" w:rsidSect="005A1B10">
      <w:footerReference w:type="default" r:id="rId23"/>
      <w:headerReference w:type="first" r:id="rId24"/>
      <w:pgSz w:w="12240" w:h="15840" w:code="1"/>
      <w:pgMar w:top="950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973A1" w14:textId="77777777" w:rsidR="00102CF4" w:rsidRDefault="00102CF4" w:rsidP="0068194B">
      <w:r>
        <w:separator/>
      </w:r>
    </w:p>
    <w:p w14:paraId="7305A8AC" w14:textId="77777777" w:rsidR="00102CF4" w:rsidRDefault="00102CF4"/>
    <w:p w14:paraId="3B24CFBC" w14:textId="77777777" w:rsidR="00102CF4" w:rsidRDefault="00102CF4"/>
  </w:endnote>
  <w:endnote w:type="continuationSeparator" w:id="0">
    <w:p w14:paraId="1F7F6F67" w14:textId="77777777" w:rsidR="00102CF4" w:rsidRDefault="00102CF4" w:rsidP="0068194B">
      <w:r>
        <w:continuationSeparator/>
      </w:r>
    </w:p>
    <w:p w14:paraId="76E191C4" w14:textId="77777777" w:rsidR="00102CF4" w:rsidRDefault="00102CF4"/>
    <w:p w14:paraId="46A1F3C1" w14:textId="77777777" w:rsidR="00102CF4" w:rsidRDefault="00102C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01EC6B" w14:textId="77777777" w:rsidR="002B2958" w:rsidRDefault="002B295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94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04FC5" w14:textId="77777777" w:rsidR="00102CF4" w:rsidRDefault="00102CF4" w:rsidP="0068194B">
      <w:r>
        <w:separator/>
      </w:r>
    </w:p>
    <w:p w14:paraId="1BA109F1" w14:textId="77777777" w:rsidR="00102CF4" w:rsidRDefault="00102CF4"/>
    <w:p w14:paraId="0C072012" w14:textId="77777777" w:rsidR="00102CF4" w:rsidRDefault="00102CF4"/>
  </w:footnote>
  <w:footnote w:type="continuationSeparator" w:id="0">
    <w:p w14:paraId="4DBC70B8" w14:textId="77777777" w:rsidR="00102CF4" w:rsidRDefault="00102CF4" w:rsidP="0068194B">
      <w:r>
        <w:continuationSeparator/>
      </w:r>
    </w:p>
    <w:p w14:paraId="513D1CE8" w14:textId="77777777" w:rsidR="00102CF4" w:rsidRDefault="00102CF4"/>
    <w:p w14:paraId="308AD6DC" w14:textId="77777777" w:rsidR="00102CF4" w:rsidRDefault="00102C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AD2DA" w14:textId="77777777" w:rsidR="00236D54" w:rsidRPr="004E01EB" w:rsidRDefault="00F476C4" w:rsidP="005A1B10">
    <w:pPr>
      <w:pStyle w:val="Header"/>
    </w:pPr>
    <w:r w:rsidRPr="004E01EB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19249BC" wp14:editId="44239A3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72400" cy="0"/>
              <wp:effectExtent l="0" t="0" r="19050" b="19050"/>
              <wp:wrapNone/>
              <wp:docPr id="5" name="Straight Connector 5" descr="Header dividing lin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</wp:anchor>
          </w:drawing>
        </mc:Choice>
        <mc:Fallback>
          <w:pict>
            <v:line w14:anchorId="25A3E276" id="Straight Connector 5" o:spid="_x0000_s1026" alt="Header dividing line" style="position:absolute;z-index:-251657216;visibility:visible;mso-wrap-style:square;mso-width-percent:1000;mso-top-percent:173;mso-wrap-distance-left:9pt;mso-wrap-distance-top:0;mso-wrap-distance-right:9pt;mso-wrap-distance-bottom:0;mso-position-horizontal:center;mso-position-horizontal-relative:page;mso-position-vertical-relative:page;mso-width-percent:1000;mso-top-percent:173;mso-width-relative:page" from="0,0" to="61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" strokecolor="#5a5a5a [2109]" strokeweight=".5pt">
              <v:stroke joinstyle="miter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2B385D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17880186"/>
    <w:multiLevelType w:val="hybridMultilevel"/>
    <w:tmpl w:val="00D8A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2" w15:restartNumberingAfterBreak="0">
    <w:nsid w:val="2EEC55F0"/>
    <w:multiLevelType w:val="hybridMultilevel"/>
    <w:tmpl w:val="36F23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47288606">
    <w:abstractNumId w:val="9"/>
  </w:num>
  <w:num w:numId="2" w16cid:durableId="901214675">
    <w:abstractNumId w:val="8"/>
  </w:num>
  <w:num w:numId="3" w16cid:durableId="1697003834">
    <w:abstractNumId w:val="7"/>
  </w:num>
  <w:num w:numId="4" w16cid:durableId="1548183047">
    <w:abstractNumId w:val="6"/>
  </w:num>
  <w:num w:numId="5" w16cid:durableId="839271408">
    <w:abstractNumId w:val="11"/>
  </w:num>
  <w:num w:numId="6" w16cid:durableId="384643364">
    <w:abstractNumId w:val="3"/>
  </w:num>
  <w:num w:numId="7" w16cid:durableId="1899633888">
    <w:abstractNumId w:val="13"/>
  </w:num>
  <w:num w:numId="8" w16cid:durableId="11037505">
    <w:abstractNumId w:val="2"/>
  </w:num>
  <w:num w:numId="9" w16cid:durableId="1952852953">
    <w:abstractNumId w:val="14"/>
  </w:num>
  <w:num w:numId="10" w16cid:durableId="261767601">
    <w:abstractNumId w:val="5"/>
  </w:num>
  <w:num w:numId="11" w16cid:durableId="800197577">
    <w:abstractNumId w:val="4"/>
  </w:num>
  <w:num w:numId="12" w16cid:durableId="1313291935">
    <w:abstractNumId w:val="1"/>
  </w:num>
  <w:num w:numId="13" w16cid:durableId="1474909070">
    <w:abstractNumId w:val="0"/>
  </w:num>
  <w:num w:numId="14" w16cid:durableId="615912059">
    <w:abstractNumId w:val="12"/>
  </w:num>
  <w:num w:numId="15" w16cid:durableId="19812991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A94"/>
    <w:rsid w:val="000001EF"/>
    <w:rsid w:val="00007322"/>
    <w:rsid w:val="00007728"/>
    <w:rsid w:val="00024584"/>
    <w:rsid w:val="00024730"/>
    <w:rsid w:val="00024F9D"/>
    <w:rsid w:val="0004432F"/>
    <w:rsid w:val="00055E95"/>
    <w:rsid w:val="0007021F"/>
    <w:rsid w:val="000B2BA5"/>
    <w:rsid w:val="000F2F8C"/>
    <w:rsid w:val="0010006E"/>
    <w:rsid w:val="00102CF4"/>
    <w:rsid w:val="001045A8"/>
    <w:rsid w:val="00114A91"/>
    <w:rsid w:val="001427E1"/>
    <w:rsid w:val="00163668"/>
    <w:rsid w:val="00170378"/>
    <w:rsid w:val="00171566"/>
    <w:rsid w:val="00174676"/>
    <w:rsid w:val="001755A8"/>
    <w:rsid w:val="00184014"/>
    <w:rsid w:val="00192008"/>
    <w:rsid w:val="001C0E68"/>
    <w:rsid w:val="001C4B6F"/>
    <w:rsid w:val="001D0BF1"/>
    <w:rsid w:val="001E3120"/>
    <w:rsid w:val="001E4F4F"/>
    <w:rsid w:val="001E7E0C"/>
    <w:rsid w:val="001F0BB0"/>
    <w:rsid w:val="001F4E6D"/>
    <w:rsid w:val="001F6140"/>
    <w:rsid w:val="00203573"/>
    <w:rsid w:val="0020597D"/>
    <w:rsid w:val="00213B4C"/>
    <w:rsid w:val="002252D7"/>
    <w:rsid w:val="002253B0"/>
    <w:rsid w:val="00236D54"/>
    <w:rsid w:val="00241D8C"/>
    <w:rsid w:val="00241FDB"/>
    <w:rsid w:val="0024720C"/>
    <w:rsid w:val="002617AE"/>
    <w:rsid w:val="002638D0"/>
    <w:rsid w:val="002647D3"/>
    <w:rsid w:val="00275EAE"/>
    <w:rsid w:val="00294998"/>
    <w:rsid w:val="00297F18"/>
    <w:rsid w:val="002A1945"/>
    <w:rsid w:val="002A1E75"/>
    <w:rsid w:val="002B2958"/>
    <w:rsid w:val="002B3FC8"/>
    <w:rsid w:val="002D23C5"/>
    <w:rsid w:val="002D6137"/>
    <w:rsid w:val="002E7E61"/>
    <w:rsid w:val="002F05E5"/>
    <w:rsid w:val="002F254D"/>
    <w:rsid w:val="002F30E4"/>
    <w:rsid w:val="00307140"/>
    <w:rsid w:val="00316DFF"/>
    <w:rsid w:val="00325B57"/>
    <w:rsid w:val="00336056"/>
    <w:rsid w:val="003544E1"/>
    <w:rsid w:val="00366398"/>
    <w:rsid w:val="00367716"/>
    <w:rsid w:val="00370E7F"/>
    <w:rsid w:val="00395824"/>
    <w:rsid w:val="003A0632"/>
    <w:rsid w:val="003A30E5"/>
    <w:rsid w:val="003A3AC4"/>
    <w:rsid w:val="003A6ADF"/>
    <w:rsid w:val="003B5928"/>
    <w:rsid w:val="003D380F"/>
    <w:rsid w:val="003E160D"/>
    <w:rsid w:val="003F1D5F"/>
    <w:rsid w:val="00405128"/>
    <w:rsid w:val="00406CFF"/>
    <w:rsid w:val="00415C8B"/>
    <w:rsid w:val="00416B25"/>
    <w:rsid w:val="00420592"/>
    <w:rsid w:val="0042408E"/>
    <w:rsid w:val="004319E0"/>
    <w:rsid w:val="00437E8C"/>
    <w:rsid w:val="00440225"/>
    <w:rsid w:val="004726BC"/>
    <w:rsid w:val="00474105"/>
    <w:rsid w:val="00480E6E"/>
    <w:rsid w:val="00481FAA"/>
    <w:rsid w:val="00486277"/>
    <w:rsid w:val="00494CF6"/>
    <w:rsid w:val="0049573D"/>
    <w:rsid w:val="00495F8D"/>
    <w:rsid w:val="004A1FAE"/>
    <w:rsid w:val="004A32FF"/>
    <w:rsid w:val="004B06EB"/>
    <w:rsid w:val="004B6AD0"/>
    <w:rsid w:val="004C2D5D"/>
    <w:rsid w:val="004C33E1"/>
    <w:rsid w:val="004D722D"/>
    <w:rsid w:val="004E01EB"/>
    <w:rsid w:val="004E2794"/>
    <w:rsid w:val="004F66E4"/>
    <w:rsid w:val="005013C3"/>
    <w:rsid w:val="00504086"/>
    <w:rsid w:val="00510392"/>
    <w:rsid w:val="00513E2A"/>
    <w:rsid w:val="00523A2F"/>
    <w:rsid w:val="00566A35"/>
    <w:rsid w:val="0056701E"/>
    <w:rsid w:val="005740D7"/>
    <w:rsid w:val="005A0F26"/>
    <w:rsid w:val="005A1B10"/>
    <w:rsid w:val="005A6850"/>
    <w:rsid w:val="005B1B1B"/>
    <w:rsid w:val="005B78FD"/>
    <w:rsid w:val="005C5932"/>
    <w:rsid w:val="005D3CA7"/>
    <w:rsid w:val="005D4CC1"/>
    <w:rsid w:val="005E485B"/>
    <w:rsid w:val="005F4B91"/>
    <w:rsid w:val="005F55D2"/>
    <w:rsid w:val="0062312F"/>
    <w:rsid w:val="00623E52"/>
    <w:rsid w:val="00625F2C"/>
    <w:rsid w:val="006445E0"/>
    <w:rsid w:val="006618E9"/>
    <w:rsid w:val="0068194B"/>
    <w:rsid w:val="00692703"/>
    <w:rsid w:val="006A1962"/>
    <w:rsid w:val="006B38C4"/>
    <w:rsid w:val="006B5D48"/>
    <w:rsid w:val="006B7D7B"/>
    <w:rsid w:val="006C1A5E"/>
    <w:rsid w:val="006E1507"/>
    <w:rsid w:val="00712D8B"/>
    <w:rsid w:val="00721E30"/>
    <w:rsid w:val="00726D9A"/>
    <w:rsid w:val="007273B7"/>
    <w:rsid w:val="00733E0A"/>
    <w:rsid w:val="0074403D"/>
    <w:rsid w:val="00746D44"/>
    <w:rsid w:val="00747B5B"/>
    <w:rsid w:val="007538DC"/>
    <w:rsid w:val="00757803"/>
    <w:rsid w:val="0079206B"/>
    <w:rsid w:val="00796076"/>
    <w:rsid w:val="007C0566"/>
    <w:rsid w:val="007C606B"/>
    <w:rsid w:val="007E6A61"/>
    <w:rsid w:val="007F0508"/>
    <w:rsid w:val="00801140"/>
    <w:rsid w:val="008029AB"/>
    <w:rsid w:val="00803404"/>
    <w:rsid w:val="00834955"/>
    <w:rsid w:val="008543DA"/>
    <w:rsid w:val="0085537B"/>
    <w:rsid w:val="00855B59"/>
    <w:rsid w:val="008572A7"/>
    <w:rsid w:val="00860461"/>
    <w:rsid w:val="0086487C"/>
    <w:rsid w:val="00870B20"/>
    <w:rsid w:val="008829F8"/>
    <w:rsid w:val="00885897"/>
    <w:rsid w:val="008A6538"/>
    <w:rsid w:val="008C111A"/>
    <w:rsid w:val="008C7056"/>
    <w:rsid w:val="008D0A76"/>
    <w:rsid w:val="008F3B14"/>
    <w:rsid w:val="00901899"/>
    <w:rsid w:val="0090344B"/>
    <w:rsid w:val="00905715"/>
    <w:rsid w:val="00910CE8"/>
    <w:rsid w:val="0091321E"/>
    <w:rsid w:val="00913946"/>
    <w:rsid w:val="00925081"/>
    <w:rsid w:val="0092726B"/>
    <w:rsid w:val="009361BA"/>
    <w:rsid w:val="00944F78"/>
    <w:rsid w:val="009510E7"/>
    <w:rsid w:val="00952C89"/>
    <w:rsid w:val="009560A1"/>
    <w:rsid w:val="009571D8"/>
    <w:rsid w:val="009650EA"/>
    <w:rsid w:val="00971561"/>
    <w:rsid w:val="0097790C"/>
    <w:rsid w:val="0098506E"/>
    <w:rsid w:val="00994277"/>
    <w:rsid w:val="009A44CE"/>
    <w:rsid w:val="009C4DFC"/>
    <w:rsid w:val="009D0259"/>
    <w:rsid w:val="009D44F8"/>
    <w:rsid w:val="009E303F"/>
    <w:rsid w:val="009E3160"/>
    <w:rsid w:val="009F220C"/>
    <w:rsid w:val="009F3B05"/>
    <w:rsid w:val="009F4931"/>
    <w:rsid w:val="00A01539"/>
    <w:rsid w:val="00A14534"/>
    <w:rsid w:val="00A16DAA"/>
    <w:rsid w:val="00A2136C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54A0B"/>
    <w:rsid w:val="00A54D45"/>
    <w:rsid w:val="00A615E1"/>
    <w:rsid w:val="00A71D59"/>
    <w:rsid w:val="00A755E8"/>
    <w:rsid w:val="00A93A5D"/>
    <w:rsid w:val="00AB32F8"/>
    <w:rsid w:val="00AB610B"/>
    <w:rsid w:val="00AD360E"/>
    <w:rsid w:val="00AD40FB"/>
    <w:rsid w:val="00AD782D"/>
    <w:rsid w:val="00AE3403"/>
    <w:rsid w:val="00AE7650"/>
    <w:rsid w:val="00B10EBE"/>
    <w:rsid w:val="00B236F1"/>
    <w:rsid w:val="00B50F99"/>
    <w:rsid w:val="00B51D1B"/>
    <w:rsid w:val="00B540F4"/>
    <w:rsid w:val="00B60FD0"/>
    <w:rsid w:val="00B622DF"/>
    <w:rsid w:val="00B6332A"/>
    <w:rsid w:val="00B81760"/>
    <w:rsid w:val="00B8494C"/>
    <w:rsid w:val="00B94183"/>
    <w:rsid w:val="00BA1546"/>
    <w:rsid w:val="00BB4E51"/>
    <w:rsid w:val="00BD431F"/>
    <w:rsid w:val="00BE423E"/>
    <w:rsid w:val="00BF4A4D"/>
    <w:rsid w:val="00BF61AC"/>
    <w:rsid w:val="00C076BA"/>
    <w:rsid w:val="00C1463B"/>
    <w:rsid w:val="00C15004"/>
    <w:rsid w:val="00C15B36"/>
    <w:rsid w:val="00C47FA6"/>
    <w:rsid w:val="00C56C22"/>
    <w:rsid w:val="00C57FC6"/>
    <w:rsid w:val="00C63787"/>
    <w:rsid w:val="00C66A7D"/>
    <w:rsid w:val="00C779DA"/>
    <w:rsid w:val="00C814F7"/>
    <w:rsid w:val="00CA4B4D"/>
    <w:rsid w:val="00CB35C3"/>
    <w:rsid w:val="00CB6F4D"/>
    <w:rsid w:val="00CC5D64"/>
    <w:rsid w:val="00CD323D"/>
    <w:rsid w:val="00CE4030"/>
    <w:rsid w:val="00CE64B3"/>
    <w:rsid w:val="00CF1A49"/>
    <w:rsid w:val="00D02EC5"/>
    <w:rsid w:val="00D0630C"/>
    <w:rsid w:val="00D231B8"/>
    <w:rsid w:val="00D243A9"/>
    <w:rsid w:val="00D305E5"/>
    <w:rsid w:val="00D338FF"/>
    <w:rsid w:val="00D37A94"/>
    <w:rsid w:val="00D37CD3"/>
    <w:rsid w:val="00D66A52"/>
    <w:rsid w:val="00D66EFA"/>
    <w:rsid w:val="00D72A2D"/>
    <w:rsid w:val="00D84A5F"/>
    <w:rsid w:val="00D9521A"/>
    <w:rsid w:val="00DA3914"/>
    <w:rsid w:val="00DA3BA8"/>
    <w:rsid w:val="00DA59AA"/>
    <w:rsid w:val="00DB6915"/>
    <w:rsid w:val="00DB7E1E"/>
    <w:rsid w:val="00DC1B78"/>
    <w:rsid w:val="00DC2A2F"/>
    <w:rsid w:val="00DC600B"/>
    <w:rsid w:val="00DE0FAA"/>
    <w:rsid w:val="00DE136D"/>
    <w:rsid w:val="00DE6534"/>
    <w:rsid w:val="00DF4D6C"/>
    <w:rsid w:val="00E01923"/>
    <w:rsid w:val="00E14498"/>
    <w:rsid w:val="00E2397A"/>
    <w:rsid w:val="00E254DB"/>
    <w:rsid w:val="00E300FC"/>
    <w:rsid w:val="00E362DB"/>
    <w:rsid w:val="00E45D88"/>
    <w:rsid w:val="00E46940"/>
    <w:rsid w:val="00E5632B"/>
    <w:rsid w:val="00E70240"/>
    <w:rsid w:val="00E71E6B"/>
    <w:rsid w:val="00E81CC5"/>
    <w:rsid w:val="00E85A87"/>
    <w:rsid w:val="00E85B4A"/>
    <w:rsid w:val="00E9528E"/>
    <w:rsid w:val="00EA5099"/>
    <w:rsid w:val="00EC1351"/>
    <w:rsid w:val="00EC4CBF"/>
    <w:rsid w:val="00EE2CA8"/>
    <w:rsid w:val="00EF17E8"/>
    <w:rsid w:val="00EF51D9"/>
    <w:rsid w:val="00F130DD"/>
    <w:rsid w:val="00F1534B"/>
    <w:rsid w:val="00F24884"/>
    <w:rsid w:val="00F476C4"/>
    <w:rsid w:val="00F61DF9"/>
    <w:rsid w:val="00F71526"/>
    <w:rsid w:val="00F81960"/>
    <w:rsid w:val="00F8769D"/>
    <w:rsid w:val="00F9350C"/>
    <w:rsid w:val="00F94EB5"/>
    <w:rsid w:val="00F9624D"/>
    <w:rsid w:val="00F96503"/>
    <w:rsid w:val="00FB31C1"/>
    <w:rsid w:val="00FB58F2"/>
    <w:rsid w:val="00FC6AEA"/>
    <w:rsid w:val="00FD3D13"/>
    <w:rsid w:val="00FE55A2"/>
    <w:rsid w:val="00FF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DBC661"/>
  <w15:chartTrackingRefBased/>
  <w15:docId w15:val="{2433214E-B1A6-4C9B-A64F-E564AB66F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uiPriority="10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0A1"/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6E1507"/>
    <w:pPr>
      <w:numPr>
        <w:numId w:val="5"/>
      </w:numPr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styleId="GridTable1Light">
    <w:name w:val="Grid Table 1 Light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3">
    <w:name w:val="Grid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rsid w:val="002647D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2">
    <w:name w:val="List Table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3">
    <w:name w:val="List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styleId="PlainTable1">
    <w:name w:val="Plain Table 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minC\AppData\Local\Microsoft\Office\16.0\DTS\en-US%7bB21A43F5-C953-4A69-AC9B-AFD834B67A70%7d\%7b58D7D8DC-3056-4B3F-AC69-AEB445259CFB%7dtf1640248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38326A91E040A495C299962354B2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0BA66-9190-445B-BA3A-76568E5FB0DC}"/>
      </w:docPartPr>
      <w:docPartBody>
        <w:p w:rsidR="007E6D1C" w:rsidRDefault="009D3CC0" w:rsidP="009D3CC0">
          <w:pPr>
            <w:pStyle w:val="DC38326A91E040A495C299962354B264"/>
          </w:pPr>
          <w:r w:rsidRPr="00CF1A49">
            <w:t>·</w:t>
          </w:r>
        </w:p>
      </w:docPartBody>
    </w:docPart>
    <w:docPart>
      <w:docPartPr>
        <w:name w:val="4ACFAB4E411248AAB5600A6E36EFA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42A676-904C-44FB-AAE0-29DCBD7348E4}"/>
      </w:docPartPr>
      <w:docPartBody>
        <w:p w:rsidR="007E6D1C" w:rsidRDefault="009D3CC0" w:rsidP="009D3CC0">
          <w:pPr>
            <w:pStyle w:val="4ACFAB4E411248AAB5600A6E36EFAF4D"/>
          </w:pPr>
          <w:r w:rsidRPr="00CF1A49">
            <w:t>·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C0"/>
    <w:rsid w:val="00107F57"/>
    <w:rsid w:val="00346AF9"/>
    <w:rsid w:val="003838BE"/>
    <w:rsid w:val="004C75DE"/>
    <w:rsid w:val="00582A5F"/>
    <w:rsid w:val="0069552F"/>
    <w:rsid w:val="007E6D1C"/>
    <w:rsid w:val="008308FC"/>
    <w:rsid w:val="009D2C8A"/>
    <w:rsid w:val="009D3CC0"/>
    <w:rsid w:val="00A8657A"/>
    <w:rsid w:val="00B57F6B"/>
    <w:rsid w:val="00CA19CC"/>
    <w:rsid w:val="00DF1942"/>
    <w:rsid w:val="00E321F0"/>
    <w:rsid w:val="00EE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10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"/>
    <w:rPr>
      <w:b/>
      <w:iCs/>
      <w:color w:val="262626" w:themeColor="text1" w:themeTint="D9"/>
    </w:rPr>
  </w:style>
  <w:style w:type="character" w:styleId="SubtleReference">
    <w:name w:val="Subtle Reference"/>
    <w:basedOn w:val="DefaultParagraphFont"/>
    <w:uiPriority w:val="10"/>
    <w:qFormat/>
    <w:rsid w:val="009D3CC0"/>
    <w:rPr>
      <w:b/>
      <w:caps w:val="0"/>
      <w:smallCaps/>
      <w:color w:val="595959" w:themeColor="text1" w:themeTint="A6"/>
    </w:rPr>
  </w:style>
  <w:style w:type="paragraph" w:customStyle="1" w:styleId="DC38326A91E040A495C299962354B264">
    <w:name w:val="DC38326A91E040A495C299962354B264"/>
    <w:rsid w:val="009D3CC0"/>
  </w:style>
  <w:style w:type="paragraph" w:customStyle="1" w:styleId="4ACFAB4E411248AAB5600A6E36EFAF4D">
    <w:name w:val="4ACFAB4E411248AAB5600A6E36EFAF4D"/>
    <w:rsid w:val="009D3C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9992F-AF9D-4048-9295-8FD189B51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{58D7D8DC-3056-4B3F-AC69-AEB445259CFB}tf16402488_win32.dotx</Template>
  <TotalTime>574</TotalTime>
  <Pages>10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ArminC</dc:creator>
  <cp:keywords/>
  <dc:description/>
  <cp:lastModifiedBy>Armin Chanchian</cp:lastModifiedBy>
  <cp:revision>19</cp:revision>
  <cp:lastPrinted>2021-02-04T14:58:00Z</cp:lastPrinted>
  <dcterms:created xsi:type="dcterms:W3CDTF">2021-01-29T07:50:00Z</dcterms:created>
  <dcterms:modified xsi:type="dcterms:W3CDTF">2023-01-11T21:27:00Z</dcterms:modified>
  <cp:category/>
</cp:coreProperties>
</file>